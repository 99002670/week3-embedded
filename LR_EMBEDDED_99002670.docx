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C9A50" w14:textId="6DAFA2E4" w:rsidR="00746D2E" w:rsidRDefault="00E65493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0560" behindDoc="0" locked="0" layoutInCell="1" allowOverlap="1" wp14:anchorId="48DC9B2A" wp14:editId="210D6CEF">
            <wp:simplePos x="0" y="0"/>
            <wp:positionH relativeFrom="page">
              <wp:posOffset>0</wp:posOffset>
            </wp:positionH>
            <wp:positionV relativeFrom="paragraph">
              <wp:posOffset>-903605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16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8DC9B2C" wp14:editId="05DB3D37">
                <wp:simplePos x="0" y="0"/>
                <wp:positionH relativeFrom="column">
                  <wp:posOffset>574675</wp:posOffset>
                </wp:positionH>
                <wp:positionV relativeFrom="paragraph">
                  <wp:posOffset>-171450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5FD48" w14:textId="77777777" w:rsidR="00E65493" w:rsidRDefault="00C258CE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</w:p>
                          <w:p w14:paraId="48DC9B5B" w14:textId="28C2B2FC" w:rsidR="006F3721" w:rsidRPr="00F40045" w:rsidRDefault="00E65493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Embedded C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25pt;margin-top:-13.5pt;width:332pt;height:9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" filled="f" stroked="f" strokeweight=".5pt">
                <v:textbox>
                  <w:txbxContent>
                    <w:p w14:paraId="68B5FD48" w14:textId="77777777" w:rsidR="00E65493" w:rsidRDefault="00C258CE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</w:p>
                    <w:p w14:paraId="48DC9B5B" w14:textId="28C2B2FC" w:rsidR="006F3721" w:rsidRPr="00F40045" w:rsidRDefault="00E65493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Embedded C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848033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9EE47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0608F78C" w:rsidR="00963DA6" w:rsidRDefault="00E65493" w:rsidP="00963DA6">
      <w:pPr>
        <w:ind w:firstLine="0"/>
        <w:rPr>
          <w:rFonts w:ascii="Arial" w:hAnsi="Arial" w:cs="Arial"/>
          <w:sz w:val="20"/>
          <w:szCs w:val="20"/>
        </w:rPr>
      </w:pPr>
      <w:r w:rsidRPr="00E65493">
        <w:rPr>
          <w:rFonts w:ascii="Arial" w:hAnsi="Arial" w:cs="Arial"/>
          <w:noProof/>
          <w:sz w:val="18"/>
          <w:lang w:val="en-IN" w:eastAsia="en-IN" w:bidi="ar-SA"/>
        </w:rPr>
        <w:drawing>
          <wp:anchor distT="0" distB="0" distL="114300" distR="114300" simplePos="0" relativeHeight="251665920" behindDoc="0" locked="0" layoutInCell="1" allowOverlap="1" wp14:anchorId="7D5544E2" wp14:editId="0A120985">
            <wp:simplePos x="0" y="0"/>
            <wp:positionH relativeFrom="column">
              <wp:posOffset>2028825</wp:posOffset>
            </wp:positionH>
            <wp:positionV relativeFrom="paragraph">
              <wp:posOffset>1344930</wp:posOffset>
            </wp:positionV>
            <wp:extent cx="2124075" cy="1809750"/>
            <wp:effectExtent l="0" t="0" r="9525" b="0"/>
            <wp:wrapNone/>
            <wp:docPr id="5" name="Picture 5" descr="C:\Users\Training\Downloads\Genesis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ining\Downloads\Genesis_Log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3E9A4DB6" w:rsidR="002979C3" w:rsidRPr="00404B4F" w:rsidRDefault="00955FC4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14:paraId="48DC9A5A" w14:textId="2EA4B4C6" w:rsidR="002979C3" w:rsidRPr="00955FC4" w:rsidRDefault="00955FC4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30</w:t>
            </w:r>
            <w:r>
              <w:rPr>
                <w:rFonts w:cs="Arial"/>
                <w:vertAlign w:val="superscript"/>
              </w:rPr>
              <w:t xml:space="preserve">th </w:t>
            </w:r>
            <w:r>
              <w:rPr>
                <w:rFonts w:cs="Arial"/>
              </w:rPr>
              <w:t>Sept 2020</w:t>
            </w:r>
          </w:p>
        </w:tc>
        <w:tc>
          <w:tcPr>
            <w:tcW w:w="863" w:type="pct"/>
            <w:vAlign w:val="center"/>
          </w:tcPr>
          <w:p w14:paraId="48DC9A5B" w14:textId="7FB7CA98" w:rsidR="001B4CE7" w:rsidRPr="007B3ACD" w:rsidRDefault="00955FC4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Amit Das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48E4320A" w:rsidR="002979C3" w:rsidRPr="00995956" w:rsidRDefault="00955FC4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  <w:r>
              <w:rPr>
                <w:rFonts w:cs="Arial"/>
              </w:rPr>
              <w:t>MCU specific header files for GPIO and RCC</w:t>
            </w: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C97B6DE" w:rsidR="00DB5DE8" w:rsidRDefault="004913C6">
          <w:pPr>
            <w:pStyle w:val="TOCHeading"/>
          </w:pPr>
          <w:r>
            <w:t>CONTENTS</w:t>
          </w:r>
        </w:p>
        <w:p w14:paraId="0AE61A62" w14:textId="77777777" w:rsidR="00260E24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72065" w:history="1">
            <w:r w:rsidR="00260E24" w:rsidRPr="004C7418">
              <w:rPr>
                <w:rStyle w:val="Hyperlink"/>
                <w:noProof/>
              </w:rPr>
              <w:t>Activity 1: Linker Script</w:t>
            </w:r>
            <w:r w:rsidR="00260E24">
              <w:rPr>
                <w:noProof/>
                <w:webHidden/>
              </w:rPr>
              <w:tab/>
            </w:r>
            <w:r w:rsidR="00260E24">
              <w:rPr>
                <w:noProof/>
                <w:webHidden/>
              </w:rPr>
              <w:fldChar w:fldCharType="begin"/>
            </w:r>
            <w:r w:rsidR="00260E24">
              <w:rPr>
                <w:noProof/>
                <w:webHidden/>
              </w:rPr>
              <w:instrText xml:space="preserve"> PAGEREF _Toc52372065 \h </w:instrText>
            </w:r>
            <w:r w:rsidR="00260E24">
              <w:rPr>
                <w:noProof/>
                <w:webHidden/>
              </w:rPr>
            </w:r>
            <w:r w:rsidR="00260E24">
              <w:rPr>
                <w:noProof/>
                <w:webHidden/>
              </w:rPr>
              <w:fldChar w:fldCharType="separate"/>
            </w:r>
            <w:r w:rsidR="00260E24">
              <w:rPr>
                <w:noProof/>
                <w:webHidden/>
              </w:rPr>
              <w:t>4</w:t>
            </w:r>
            <w:r w:rsidR="00260E24">
              <w:rPr>
                <w:noProof/>
                <w:webHidden/>
              </w:rPr>
              <w:fldChar w:fldCharType="end"/>
            </w:r>
          </w:hyperlink>
        </w:p>
        <w:p w14:paraId="388ED5D4" w14:textId="77777777" w:rsidR="00260E24" w:rsidRDefault="00260E2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372066" w:history="1">
            <w:r w:rsidRPr="004C7418">
              <w:rPr>
                <w:rStyle w:val="Hyperlink"/>
                <w:noProof/>
              </w:rPr>
              <w:t>Activity 2: Semi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DF0A5" w14:textId="77777777" w:rsidR="00260E24" w:rsidRDefault="00260E2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372067" w:history="1">
            <w:r w:rsidRPr="004C7418">
              <w:rPr>
                <w:rStyle w:val="Hyperlink"/>
                <w:noProof/>
              </w:rPr>
              <w:t>Activity 3: Changing bit state of SPI1 SPE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5C07B" w14:textId="77777777" w:rsidR="00260E24" w:rsidRDefault="00260E2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372068" w:history="1">
            <w:r w:rsidRPr="004C7418">
              <w:rPr>
                <w:rStyle w:val="Hyperlink"/>
                <w:noProof/>
              </w:rPr>
              <w:t>Activity 4: Debugging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62705" w14:textId="77777777" w:rsidR="00260E24" w:rsidRDefault="00260E24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372069" w:history="1">
            <w:r w:rsidRPr="004C7418">
              <w:rPr>
                <w:rStyle w:val="Hyperlink"/>
                <w:noProof/>
              </w:rPr>
              <w:t>Serial wire viewer and data tracing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B9B8" w14:textId="77777777" w:rsidR="00260E24" w:rsidRDefault="00260E24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372070" w:history="1">
            <w:r w:rsidRPr="004C7418">
              <w:rPr>
                <w:rStyle w:val="Hyperlink"/>
                <w:noProof/>
              </w:rPr>
              <w:t>Single stepping, stepping over and stepping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8595" w14:textId="77777777" w:rsidR="00260E24" w:rsidRDefault="00260E24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372071" w:history="1">
            <w:r w:rsidRPr="004C7418">
              <w:rPr>
                <w:rStyle w:val="Hyperlink"/>
                <w:noProof/>
              </w:rPr>
              <w:t>Breakpoints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998BF" w14:textId="77777777" w:rsidR="00260E24" w:rsidRDefault="00260E24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372072" w:history="1">
            <w:r w:rsidRPr="004C7418">
              <w:rPr>
                <w:rStyle w:val="Hyperlink"/>
                <w:noProof/>
              </w:rPr>
              <w:t>Call stack (Static stack analyzer)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59547" w14:textId="77777777" w:rsidR="00260E24" w:rsidRDefault="00260E24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372073" w:history="1">
            <w:r w:rsidRPr="004C7418">
              <w:rPr>
                <w:rStyle w:val="Hyperlink"/>
                <w:noProof/>
              </w:rPr>
              <w:t>Expression and Variable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9FFA" w14:textId="77777777" w:rsidR="00260E24" w:rsidRDefault="00260E24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372074" w:history="1">
            <w:r w:rsidRPr="004C7418">
              <w:rPr>
                <w:rStyle w:val="Hyperlink"/>
                <w:noProof/>
              </w:rPr>
              <w:t>Memory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3C31" w14:textId="77777777" w:rsidR="00260E24" w:rsidRDefault="00260E24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372075" w:history="1">
            <w:r w:rsidRPr="004C7418">
              <w:rPr>
                <w:rStyle w:val="Hyperlink"/>
                <w:noProof/>
              </w:rPr>
              <w:t>Data watch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C2619" w14:textId="77777777" w:rsidR="00260E24" w:rsidRDefault="00260E24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372076" w:history="1">
            <w:r w:rsidRPr="004C7418">
              <w:rPr>
                <w:rStyle w:val="Hyperlink"/>
                <w:noProof/>
              </w:rPr>
              <w:t>Disassembly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887E" w14:textId="77777777" w:rsidR="00260E24" w:rsidRDefault="00260E2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372077" w:history="1">
            <w:r w:rsidRPr="004C7418">
              <w:rPr>
                <w:rStyle w:val="Hyperlink"/>
                <w:noProof/>
              </w:rPr>
              <w:t>Activity 5: MCU specific 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038B" w14:textId="77777777" w:rsidR="00260E24" w:rsidRDefault="00260E24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372078" w:history="1">
            <w:r w:rsidRPr="004C7418">
              <w:rPr>
                <w:rStyle w:val="Hyperlink"/>
                <w:noProof/>
              </w:rPr>
              <w:t>Link to repository: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9A97" w14:textId="00362630" w:rsidR="00DB5DE8" w:rsidRDefault="00DB5DE8" w:rsidP="004913C6">
          <w:pPr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3863BDDB" w14:textId="77777777" w:rsidR="004913C6" w:rsidRDefault="004913C6" w:rsidP="00053C2C"/>
    <w:p w14:paraId="657739CC" w14:textId="77777777" w:rsidR="004913C6" w:rsidRDefault="004913C6" w:rsidP="00053C2C"/>
    <w:p w14:paraId="29F13B06" w14:textId="77777777" w:rsidR="004913C6" w:rsidRDefault="004913C6" w:rsidP="00053C2C"/>
    <w:p w14:paraId="26722EF2" w14:textId="77777777" w:rsidR="004913C6" w:rsidRDefault="004913C6" w:rsidP="00053C2C">
      <w:bookmarkStart w:id="4" w:name="_GoBack"/>
      <w:bookmarkEnd w:id="4"/>
    </w:p>
    <w:p w14:paraId="48DC9A9B" w14:textId="77777777" w:rsidR="00053C2C" w:rsidRDefault="00053C2C" w:rsidP="00053C2C"/>
    <w:p w14:paraId="48DC9A9C" w14:textId="155BE6B0" w:rsidR="00053C2C" w:rsidRPr="004913C6" w:rsidRDefault="004913C6" w:rsidP="004913C6">
      <w:pPr>
        <w:ind w:firstLine="0"/>
        <w:rPr>
          <w:rFonts w:asciiTheme="majorHAnsi" w:hAnsiTheme="majorHAnsi"/>
          <w:b/>
          <w:sz w:val="24"/>
          <w:szCs w:val="24"/>
        </w:rPr>
      </w:pPr>
      <w:r w:rsidRPr="004913C6">
        <w:rPr>
          <w:rFonts w:asciiTheme="majorHAnsi" w:hAnsiTheme="majorHAnsi"/>
          <w:b/>
          <w:sz w:val="24"/>
          <w:szCs w:val="24"/>
        </w:rPr>
        <w:t>TABLE OF FIGURES</w:t>
      </w:r>
    </w:p>
    <w:p w14:paraId="55B32A2B" w14:textId="77777777" w:rsidR="00833687" w:rsidRDefault="004913C6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372816" w:history="1">
        <w:r w:rsidR="00833687" w:rsidRPr="00876FE5">
          <w:rPr>
            <w:rStyle w:val="Hyperlink"/>
            <w:noProof/>
          </w:rPr>
          <w:t>Figure 1: Linker section</w:t>
        </w:r>
        <w:r w:rsidR="00833687">
          <w:rPr>
            <w:noProof/>
            <w:webHidden/>
          </w:rPr>
          <w:tab/>
        </w:r>
        <w:r w:rsidR="00833687">
          <w:rPr>
            <w:noProof/>
            <w:webHidden/>
          </w:rPr>
          <w:fldChar w:fldCharType="begin"/>
        </w:r>
        <w:r w:rsidR="00833687">
          <w:rPr>
            <w:noProof/>
            <w:webHidden/>
          </w:rPr>
          <w:instrText xml:space="preserve"> PAGEREF _Toc52372816 \h </w:instrText>
        </w:r>
        <w:r w:rsidR="00833687">
          <w:rPr>
            <w:noProof/>
            <w:webHidden/>
          </w:rPr>
        </w:r>
        <w:r w:rsidR="00833687">
          <w:rPr>
            <w:noProof/>
            <w:webHidden/>
          </w:rPr>
          <w:fldChar w:fldCharType="separate"/>
        </w:r>
        <w:r w:rsidR="00833687">
          <w:rPr>
            <w:noProof/>
            <w:webHidden/>
          </w:rPr>
          <w:t>5</w:t>
        </w:r>
        <w:r w:rsidR="00833687">
          <w:rPr>
            <w:noProof/>
            <w:webHidden/>
          </w:rPr>
          <w:fldChar w:fldCharType="end"/>
        </w:r>
      </w:hyperlink>
    </w:p>
    <w:p w14:paraId="55659268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17" w:history="1">
        <w:r w:rsidRPr="00876FE5">
          <w:rPr>
            <w:rStyle w:val="Hyperlink"/>
            <w:noProof/>
          </w:rPr>
          <w:t>Figure 2: Code Snippet for semi hosting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AE7101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18" w:history="1">
        <w:r w:rsidRPr="00876FE5">
          <w:rPr>
            <w:rStyle w:val="Hyperlink"/>
            <w:noProof/>
          </w:rPr>
          <w:t>Figure 3: Semi hosting enabled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32094F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19" w:history="1">
        <w:r w:rsidRPr="00876FE5">
          <w:rPr>
            <w:rStyle w:val="Hyperlink"/>
            <w:noProof/>
          </w:rPr>
          <w:t>Figure 4: Bit modification of SPI1 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9BDC49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0" w:history="1">
        <w:r w:rsidRPr="00876FE5">
          <w:rPr>
            <w:rStyle w:val="Hyperlink"/>
            <w:noProof/>
          </w:rPr>
          <w:t>Figure 5: Bit modification of SPI1 SPE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5ECC63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1" w:history="1">
        <w:r w:rsidRPr="00876FE5">
          <w:rPr>
            <w:rStyle w:val="Hyperlink"/>
            <w:noProof/>
          </w:rPr>
          <w:t>Figure 6: Enable serial wire 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D3D312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2" w:history="1">
        <w:r w:rsidRPr="00876FE5">
          <w:rPr>
            <w:rStyle w:val="Hyperlink"/>
            <w:noProof/>
          </w:rPr>
          <w:t>Figure 7: Breakpoint stepping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5542F7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3" w:history="1">
        <w:r w:rsidRPr="00876FE5">
          <w:rPr>
            <w:rStyle w:val="Hyperlink"/>
            <w:noProof/>
          </w:rPr>
          <w:t>Figure 8: Multiple breakpoints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F6C703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4" w:history="1">
        <w:r w:rsidRPr="00876FE5">
          <w:rPr>
            <w:rStyle w:val="Hyperlink"/>
            <w:noProof/>
          </w:rPr>
          <w:t>Figure 9: Static stack analyzer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3D8A4C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5" w:history="1">
        <w:r w:rsidRPr="00876FE5">
          <w:rPr>
            <w:rStyle w:val="Hyperlink"/>
            <w:noProof/>
          </w:rPr>
          <w:t>Figure 10: Variable 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EF2EAB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6" w:history="1">
        <w:r w:rsidRPr="00876FE5">
          <w:rPr>
            <w:rStyle w:val="Hyperlink"/>
            <w:noProof/>
          </w:rPr>
          <w:t>Figure 11: Expression 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DE44A4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7" w:history="1">
        <w:r w:rsidRPr="00876FE5">
          <w:rPr>
            <w:rStyle w:val="Hyperlink"/>
            <w:noProof/>
          </w:rPr>
          <w:t>Figure 12: Memory browser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FC1E58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8" w:history="1">
        <w:r w:rsidRPr="00876FE5">
          <w:rPr>
            <w:rStyle w:val="Hyperlink"/>
            <w:noProof/>
          </w:rPr>
          <w:t>Figure 13: Assigning watch-point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24FCD8" w14:textId="77777777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9" w:history="1">
        <w:r w:rsidRPr="00876FE5">
          <w:rPr>
            <w:rStyle w:val="Hyperlink"/>
            <w:noProof/>
          </w:rPr>
          <w:t>Figure 14: Disassembly 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DC9A9D" w14:textId="77777777" w:rsidR="00053C2C" w:rsidRDefault="004913C6" w:rsidP="00053C2C">
      <w:r>
        <w:fldChar w:fldCharType="end"/>
      </w:r>
    </w:p>
    <w:p w14:paraId="48DC9A9E" w14:textId="77777777" w:rsidR="00053C2C" w:rsidRDefault="00053C2C" w:rsidP="00053C2C"/>
    <w:p w14:paraId="48DC9A9F" w14:textId="77777777" w:rsidR="00053C2C" w:rsidRDefault="00053C2C" w:rsidP="00053C2C"/>
    <w:p w14:paraId="604A3AE3" w14:textId="7DE08437" w:rsidR="7C493704" w:rsidRDefault="00955FC4" w:rsidP="00955FC4">
      <w:pPr>
        <w:pStyle w:val="Heading1"/>
      </w:pPr>
      <w:bookmarkStart w:id="5" w:name="_Toc52372065"/>
      <w:bookmarkEnd w:id="0"/>
      <w:bookmarkEnd w:id="1"/>
      <w:bookmarkEnd w:id="2"/>
      <w:bookmarkEnd w:id="3"/>
      <w:r>
        <w:lastRenderedPageBreak/>
        <w:t>Activity 1: Linker Script</w:t>
      </w:r>
      <w:bookmarkEnd w:id="5"/>
    </w:p>
    <w:p w14:paraId="32BD3D2D" w14:textId="77777777" w:rsidR="00C647B5" w:rsidRDefault="00C647B5" w:rsidP="00C647B5"/>
    <w:p w14:paraId="20E0A2FE" w14:textId="77777777" w:rsidR="00C647B5" w:rsidRPr="00C647B5" w:rsidRDefault="00C647B5" w:rsidP="00C647B5">
      <w:pPr>
        <w:ind w:firstLine="0"/>
      </w:pPr>
    </w:p>
    <w:p w14:paraId="50D5EC3B" w14:textId="77777777" w:rsidR="00260E24" w:rsidRDefault="00260E24" w:rsidP="00511FCA">
      <w:pPr>
        <w:ind w:firstLine="0"/>
      </w:pPr>
      <w:hyperlink r:id="rId15" w:history="1">
        <w:r w:rsidRPr="00260E24">
          <w:rPr>
            <w:rStyle w:val="Hyperlink"/>
          </w:rPr>
          <w:t>Link</w:t>
        </w:r>
      </w:hyperlink>
    </w:p>
    <w:p w14:paraId="23AD9C68" w14:textId="77777777" w:rsidR="00260E24" w:rsidRDefault="00260E24" w:rsidP="00511FCA">
      <w:pPr>
        <w:ind w:firstLine="0"/>
      </w:pPr>
    </w:p>
    <w:p w14:paraId="328F3541" w14:textId="77777777" w:rsidR="00C647B5" w:rsidRDefault="00C647B5" w:rsidP="00C647B5">
      <w:pPr>
        <w:keepNext/>
        <w:ind w:firstLine="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68C5888F" wp14:editId="2D6C94A0">
            <wp:extent cx="6487777" cy="61150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707" cy="612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D97" w14:textId="3FFB9CDA" w:rsidR="00C647B5" w:rsidRDefault="00C647B5" w:rsidP="00C647B5">
      <w:pPr>
        <w:pStyle w:val="Caption"/>
        <w:jc w:val="center"/>
      </w:pPr>
      <w:bookmarkStart w:id="6" w:name="_Toc52372816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Linker section</w:t>
      </w:r>
      <w:bookmarkEnd w:id="6"/>
    </w:p>
    <w:p w14:paraId="03E4DC35" w14:textId="4CF01CD7" w:rsidR="00955FC4" w:rsidRDefault="00955FC4" w:rsidP="00C647B5">
      <w:pPr>
        <w:ind w:firstLine="0"/>
        <w:jc w:val="center"/>
      </w:pPr>
      <w:r>
        <w:br w:type="page"/>
      </w:r>
    </w:p>
    <w:p w14:paraId="1EE449D2" w14:textId="4C524E83" w:rsidR="00955FC4" w:rsidRDefault="00955FC4" w:rsidP="00955FC4">
      <w:pPr>
        <w:pStyle w:val="Heading1"/>
      </w:pPr>
      <w:bookmarkStart w:id="7" w:name="_Toc52372066"/>
      <w:r>
        <w:lastRenderedPageBreak/>
        <w:t>Activity 2: Semi Hosting</w:t>
      </w:r>
      <w:bookmarkEnd w:id="7"/>
    </w:p>
    <w:p w14:paraId="3D58119B" w14:textId="21A3C802" w:rsidR="00955FC4" w:rsidRDefault="00955FC4" w:rsidP="00955FC4">
      <w:pPr>
        <w:ind w:firstLine="0"/>
      </w:pPr>
      <w:hyperlink r:id="rId17" w:history="1">
        <w:r w:rsidRPr="00955FC4">
          <w:rPr>
            <w:rStyle w:val="Hyperlink"/>
          </w:rPr>
          <w:t>Link</w:t>
        </w:r>
      </w:hyperlink>
    </w:p>
    <w:p w14:paraId="5544D96F" w14:textId="77777777" w:rsidR="00955FC4" w:rsidRDefault="00955FC4" w:rsidP="00955FC4">
      <w:pPr>
        <w:ind w:firstLine="0"/>
      </w:pPr>
    </w:p>
    <w:p w14:paraId="4D566D90" w14:textId="77777777" w:rsidR="00955FC4" w:rsidRPr="00955FC4" w:rsidRDefault="00955FC4" w:rsidP="00955FC4">
      <w:pPr>
        <w:ind w:firstLine="0"/>
      </w:pPr>
    </w:p>
    <w:p w14:paraId="3643DD49" w14:textId="54A814BA" w:rsidR="00955FC4" w:rsidRDefault="00955FC4" w:rsidP="00955FC4">
      <w:pPr>
        <w:keepNext/>
        <w:ind w:firstLine="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458546BB" wp14:editId="3F405C27">
            <wp:extent cx="561975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B68" w14:textId="45631973" w:rsidR="00955FC4" w:rsidRDefault="00955FC4" w:rsidP="00955FC4">
      <w:pPr>
        <w:pStyle w:val="Caption"/>
        <w:jc w:val="center"/>
      </w:pPr>
      <w:bookmarkStart w:id="8" w:name="_Toc52372817"/>
      <w:r>
        <w:t xml:space="preserve">Figure </w:t>
      </w:r>
      <w:fldSimple w:instr=" SEQ Figure \* ARABIC ">
        <w:r w:rsidR="00C647B5">
          <w:rPr>
            <w:noProof/>
          </w:rPr>
          <w:t>2</w:t>
        </w:r>
      </w:fldSimple>
      <w:r>
        <w:t>: Code Snippet for semi hosting</w:t>
      </w:r>
      <w:bookmarkEnd w:id="8"/>
    </w:p>
    <w:p w14:paraId="6AFD530F" w14:textId="77777777" w:rsidR="00955FC4" w:rsidRDefault="00955FC4" w:rsidP="00955FC4"/>
    <w:p w14:paraId="03C91C07" w14:textId="77777777" w:rsidR="00955FC4" w:rsidRPr="00955FC4" w:rsidRDefault="00955FC4" w:rsidP="00955FC4"/>
    <w:p w14:paraId="55AD0DF5" w14:textId="77777777" w:rsidR="00955FC4" w:rsidRPr="00955FC4" w:rsidRDefault="00955FC4" w:rsidP="00955FC4"/>
    <w:p w14:paraId="513A7527" w14:textId="77777777" w:rsidR="00B77A1D" w:rsidRDefault="00B77A1D" w:rsidP="00B77A1D">
      <w:pPr>
        <w:keepNext/>
        <w:ind w:firstLine="0"/>
        <w:jc w:val="center"/>
      </w:pPr>
      <w:r w:rsidRPr="00B77A1D">
        <w:rPr>
          <w:noProof/>
          <w:lang w:val="en-IN" w:eastAsia="en-IN" w:bidi="ar-SA"/>
        </w:rPr>
        <w:drawing>
          <wp:inline distT="0" distB="0" distL="0" distR="0" wp14:anchorId="6ED35CBF" wp14:editId="1E061B0B">
            <wp:extent cx="5660248" cy="3183890"/>
            <wp:effectExtent l="0" t="0" r="0" b="0"/>
            <wp:docPr id="6" name="Picture 6" descr="C:\Users\Training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aining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78" cy="319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DB55" w14:textId="1A38F140" w:rsidR="00955FC4" w:rsidRDefault="00B77A1D" w:rsidP="00B77A1D">
      <w:pPr>
        <w:pStyle w:val="Caption"/>
        <w:jc w:val="center"/>
      </w:pPr>
      <w:bookmarkStart w:id="9" w:name="_Toc52372818"/>
      <w:r>
        <w:t xml:space="preserve">Figure </w:t>
      </w:r>
      <w:fldSimple w:instr=" SEQ Figure \* ARABIC ">
        <w:r w:rsidR="00C647B5">
          <w:rPr>
            <w:noProof/>
          </w:rPr>
          <w:t>3</w:t>
        </w:r>
      </w:fldSimple>
      <w:r>
        <w:t>: Semi hosting enabled</w:t>
      </w:r>
      <w:bookmarkEnd w:id="9"/>
    </w:p>
    <w:p w14:paraId="0D8F28A5" w14:textId="77777777" w:rsidR="00955FC4" w:rsidRDefault="00955FC4" w:rsidP="00955FC4"/>
    <w:p w14:paraId="26B8F01B" w14:textId="6828B44C" w:rsidR="00955FC4" w:rsidRDefault="00A0492F" w:rsidP="00955FC4">
      <w:pPr>
        <w:pStyle w:val="Heading1"/>
      </w:pPr>
      <w:bookmarkStart w:id="10" w:name="_Toc52372067"/>
      <w:r>
        <w:lastRenderedPageBreak/>
        <w:t>Activity 3: Changing bit state of SPI1 SPE</w:t>
      </w:r>
      <w:bookmarkEnd w:id="10"/>
    </w:p>
    <w:p w14:paraId="5079B52F" w14:textId="5B0C3032" w:rsidR="00A0492F" w:rsidRDefault="00A0492F" w:rsidP="00A0492F">
      <w:pPr>
        <w:ind w:firstLine="0"/>
      </w:pPr>
      <w:hyperlink r:id="rId20" w:history="1">
        <w:r w:rsidRPr="00A0492F">
          <w:rPr>
            <w:rStyle w:val="Hyperlink"/>
          </w:rPr>
          <w:t>Link</w:t>
        </w:r>
      </w:hyperlink>
    </w:p>
    <w:p w14:paraId="37267173" w14:textId="77777777" w:rsidR="00A0492F" w:rsidRDefault="00A0492F" w:rsidP="00A0492F">
      <w:pPr>
        <w:ind w:firstLine="0"/>
      </w:pPr>
    </w:p>
    <w:p w14:paraId="498439E7" w14:textId="77777777" w:rsidR="00A0492F" w:rsidRDefault="00A0492F" w:rsidP="00A0492F">
      <w:pPr>
        <w:keepNext/>
        <w:ind w:firstLine="0"/>
        <w:jc w:val="center"/>
      </w:pPr>
      <w:r w:rsidRPr="00A0492F">
        <w:rPr>
          <w:noProof/>
          <w:lang w:val="en-IN" w:eastAsia="en-IN" w:bidi="ar-SA"/>
        </w:rPr>
        <w:drawing>
          <wp:inline distT="0" distB="0" distL="0" distR="0" wp14:anchorId="2BCA84C7" wp14:editId="7CD3CF3C">
            <wp:extent cx="5588002" cy="3143250"/>
            <wp:effectExtent l="0" t="0" r="0" b="0"/>
            <wp:docPr id="3" name="Picture 3" descr="C:\Users\Training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ining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79" cy="315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C201" w14:textId="059D0FF9" w:rsidR="00A0492F" w:rsidRDefault="00A0492F" w:rsidP="00A0492F">
      <w:pPr>
        <w:pStyle w:val="Caption"/>
        <w:jc w:val="center"/>
      </w:pPr>
      <w:bookmarkStart w:id="11" w:name="_Toc52372819"/>
      <w:r>
        <w:t xml:space="preserve">Figure </w:t>
      </w:r>
      <w:fldSimple w:instr=" SEQ Figure \* ARABIC ">
        <w:r w:rsidR="00C647B5">
          <w:rPr>
            <w:noProof/>
          </w:rPr>
          <w:t>4</w:t>
        </w:r>
      </w:fldSimple>
      <w:r>
        <w:t>: Bit modification of SPI1 SSI</w:t>
      </w:r>
      <w:bookmarkEnd w:id="11"/>
    </w:p>
    <w:p w14:paraId="6B6902F1" w14:textId="77777777" w:rsidR="00A0492F" w:rsidRDefault="00A0492F" w:rsidP="00A0492F"/>
    <w:p w14:paraId="1A1A6AEB" w14:textId="77777777" w:rsidR="00A0492F" w:rsidRDefault="00A0492F" w:rsidP="00A0492F"/>
    <w:p w14:paraId="3E576B6E" w14:textId="77777777" w:rsidR="00A0492F" w:rsidRDefault="00A0492F" w:rsidP="00A0492F">
      <w:pPr>
        <w:keepNext/>
        <w:jc w:val="center"/>
      </w:pPr>
      <w:r w:rsidRPr="00A0492F">
        <w:rPr>
          <w:noProof/>
          <w:lang w:val="en-IN" w:eastAsia="en-IN" w:bidi="ar-SA"/>
        </w:rPr>
        <w:drawing>
          <wp:inline distT="0" distB="0" distL="0" distR="0" wp14:anchorId="3EB46ADD" wp14:editId="0263AFC2">
            <wp:extent cx="5492044" cy="3089275"/>
            <wp:effectExtent l="0" t="0" r="0" b="0"/>
            <wp:docPr id="4" name="Picture 4" descr="C:\Users\Training\Downloads\spi_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aining\Downloads\spi_sp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30" cy="309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C971" w14:textId="36F79BF7" w:rsidR="00A0492F" w:rsidRDefault="00A0492F" w:rsidP="00A0492F">
      <w:pPr>
        <w:pStyle w:val="Caption"/>
        <w:jc w:val="center"/>
      </w:pPr>
      <w:bookmarkStart w:id="12" w:name="_Toc52372820"/>
      <w:r>
        <w:t xml:space="preserve">Figure </w:t>
      </w:r>
      <w:fldSimple w:instr=" SEQ Figure \* ARABIC ">
        <w:r w:rsidR="00C647B5">
          <w:rPr>
            <w:noProof/>
          </w:rPr>
          <w:t>5</w:t>
        </w:r>
      </w:fldSimple>
      <w:r>
        <w:t>: Bit modification of SPI1 SPE</w:t>
      </w:r>
      <w:bookmarkEnd w:id="12"/>
    </w:p>
    <w:p w14:paraId="64C23E69" w14:textId="77777777" w:rsidR="00A0492F" w:rsidRDefault="00A0492F" w:rsidP="00A0492F"/>
    <w:p w14:paraId="0AE127AD" w14:textId="77777777" w:rsidR="00A0492F" w:rsidRDefault="00A0492F" w:rsidP="00A0492F"/>
    <w:p w14:paraId="7ABBD00A" w14:textId="39E79B22" w:rsidR="00A0492F" w:rsidRDefault="00A0492F" w:rsidP="00A0492F">
      <w:pPr>
        <w:pStyle w:val="Heading1"/>
      </w:pPr>
      <w:bookmarkStart w:id="13" w:name="_Toc52372068"/>
      <w:r>
        <w:lastRenderedPageBreak/>
        <w:t>Activity 4: Debugging techniques</w:t>
      </w:r>
      <w:bookmarkEnd w:id="13"/>
    </w:p>
    <w:p w14:paraId="18B1E9A7" w14:textId="77777777" w:rsidR="00511FCA" w:rsidRDefault="00511FCA" w:rsidP="00511FCA">
      <w:pPr>
        <w:pStyle w:val="Heading2"/>
      </w:pPr>
      <w:bookmarkStart w:id="14" w:name="_Toc52372069"/>
      <w:r>
        <w:t>Serial wire viewer and data tracing</w:t>
      </w:r>
      <w:bookmarkEnd w:id="14"/>
    </w:p>
    <w:p w14:paraId="1BC196A9" w14:textId="77777777" w:rsidR="0082581C" w:rsidRDefault="0082581C" w:rsidP="0082581C">
      <w:pPr>
        <w:keepNext/>
        <w:ind w:firstLine="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1BFFB807" wp14:editId="5031615B">
            <wp:extent cx="5162550" cy="40607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0054" cy="40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C9DC" w14:textId="04D94C36" w:rsidR="0082581C" w:rsidRDefault="0082581C" w:rsidP="000817AD">
      <w:pPr>
        <w:pStyle w:val="Caption"/>
        <w:jc w:val="center"/>
      </w:pPr>
      <w:bookmarkStart w:id="15" w:name="_Toc52372821"/>
      <w:r>
        <w:t xml:space="preserve">Figure </w:t>
      </w:r>
      <w:fldSimple w:instr=" SEQ Figure \* ARABIC ">
        <w:r w:rsidR="00C647B5">
          <w:rPr>
            <w:noProof/>
          </w:rPr>
          <w:t>6</w:t>
        </w:r>
      </w:fldSimple>
      <w:r>
        <w:t>: Enable serial wire viewer</w:t>
      </w:r>
      <w:bookmarkEnd w:id="15"/>
    </w:p>
    <w:p w14:paraId="25732058" w14:textId="77777777" w:rsidR="000817AD" w:rsidRPr="000817AD" w:rsidRDefault="000817AD" w:rsidP="000817AD">
      <w:pPr>
        <w:ind w:firstLine="0"/>
      </w:pPr>
    </w:p>
    <w:p w14:paraId="256E1C3C" w14:textId="77777777" w:rsidR="00511FCA" w:rsidRDefault="00511FCA" w:rsidP="00511FCA">
      <w:pPr>
        <w:pStyle w:val="Heading2"/>
      </w:pPr>
      <w:bookmarkStart w:id="16" w:name="_Toc52372070"/>
      <w:r>
        <w:t>Single stepping, stepping over and stepping out</w:t>
      </w:r>
      <w:bookmarkEnd w:id="16"/>
    </w:p>
    <w:p w14:paraId="4BDD67A4" w14:textId="77777777" w:rsidR="000817AD" w:rsidRDefault="000817AD" w:rsidP="000817AD">
      <w:pPr>
        <w:keepNext/>
        <w:ind w:firstLine="0"/>
        <w:jc w:val="center"/>
      </w:pPr>
      <w:r w:rsidRPr="000817AD">
        <w:rPr>
          <w:noProof/>
          <w:lang w:val="en-IN" w:eastAsia="en-IN" w:bidi="ar-SA"/>
        </w:rPr>
        <w:drawing>
          <wp:inline distT="0" distB="0" distL="0" distR="0" wp14:anchorId="70D0D427" wp14:editId="7EAC49BF">
            <wp:extent cx="5324475" cy="2127170"/>
            <wp:effectExtent l="0" t="0" r="0" b="6985"/>
            <wp:docPr id="15" name="Picture 15" descr="C:\Users\Training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aining\Pictures\Screenshots\Screenshot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4" t="71591" r="35217"/>
                    <a:stretch/>
                  </pic:blipFill>
                  <pic:spPr bwMode="auto">
                    <a:xfrm>
                      <a:off x="0" y="0"/>
                      <a:ext cx="5348028" cy="21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DFAA6" w14:textId="00C981AD" w:rsidR="00511FCA" w:rsidRPr="00155EF1" w:rsidRDefault="000817AD" w:rsidP="000817AD">
      <w:pPr>
        <w:pStyle w:val="Caption"/>
        <w:jc w:val="center"/>
      </w:pPr>
      <w:bookmarkStart w:id="17" w:name="_Toc52372822"/>
      <w:r>
        <w:t xml:space="preserve">Figure </w:t>
      </w:r>
      <w:fldSimple w:instr=" SEQ Figure \* ARABIC ">
        <w:r w:rsidR="00C647B5">
          <w:rPr>
            <w:noProof/>
          </w:rPr>
          <w:t>7</w:t>
        </w:r>
      </w:fldSimple>
      <w:r>
        <w:t>: Breakpoint stepping</w:t>
      </w:r>
      <w:bookmarkEnd w:id="17"/>
    </w:p>
    <w:p w14:paraId="40C56568" w14:textId="77777777" w:rsidR="00511FCA" w:rsidRDefault="00511FCA" w:rsidP="00511FCA">
      <w:pPr>
        <w:pStyle w:val="Heading2"/>
      </w:pPr>
      <w:bookmarkStart w:id="18" w:name="_Toc52372071"/>
      <w:r>
        <w:lastRenderedPageBreak/>
        <w:t>Breakpoints</w:t>
      </w:r>
      <w:bookmarkEnd w:id="18"/>
    </w:p>
    <w:p w14:paraId="7FD5A18F" w14:textId="77777777" w:rsidR="00031F87" w:rsidRDefault="007C4331" w:rsidP="00031F87">
      <w:pPr>
        <w:keepNext/>
        <w:ind w:firstLine="0"/>
        <w:jc w:val="center"/>
      </w:pPr>
      <w:r w:rsidRPr="007C4331">
        <w:rPr>
          <w:noProof/>
          <w:lang w:val="en-IN" w:eastAsia="en-IN" w:bidi="ar-SA"/>
        </w:rPr>
        <w:drawing>
          <wp:inline distT="0" distB="0" distL="0" distR="0" wp14:anchorId="49B0DF3F" wp14:editId="1D461E64">
            <wp:extent cx="5535244" cy="2124075"/>
            <wp:effectExtent l="0" t="0" r="8890" b="0"/>
            <wp:docPr id="13" name="Picture 13" descr="C:\Users\Training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aining\Pictures\Screenshots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9" t="40662" r="52702" b="44133"/>
                    <a:stretch/>
                  </pic:blipFill>
                  <pic:spPr bwMode="auto">
                    <a:xfrm>
                      <a:off x="0" y="0"/>
                      <a:ext cx="5576380" cy="21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1BF9" w14:textId="256CD9A9" w:rsidR="00511FCA" w:rsidRPr="00155EF1" w:rsidRDefault="00031F87" w:rsidP="00031F87">
      <w:pPr>
        <w:pStyle w:val="Caption"/>
        <w:jc w:val="center"/>
      </w:pPr>
      <w:bookmarkStart w:id="19" w:name="_Toc52372823"/>
      <w:r>
        <w:t xml:space="preserve">Figure </w:t>
      </w:r>
      <w:fldSimple w:instr=" SEQ Figure \* ARABIC ">
        <w:r w:rsidR="00C647B5">
          <w:rPr>
            <w:noProof/>
          </w:rPr>
          <w:t>8</w:t>
        </w:r>
      </w:fldSimple>
      <w:r>
        <w:t>: Multiple breakpoints</w:t>
      </w:r>
      <w:bookmarkEnd w:id="19"/>
    </w:p>
    <w:p w14:paraId="1DCE0D74" w14:textId="77777777" w:rsidR="00511FCA" w:rsidRDefault="00511FCA" w:rsidP="00511FCA">
      <w:pPr>
        <w:pStyle w:val="Heading2"/>
      </w:pPr>
      <w:bookmarkStart w:id="20" w:name="_Toc52372072"/>
      <w:r>
        <w:t>Call stack (Static stack analyzer)</w:t>
      </w:r>
      <w:bookmarkEnd w:id="20"/>
    </w:p>
    <w:p w14:paraId="4B1852BB" w14:textId="77777777" w:rsidR="007C4331" w:rsidRDefault="007C4331" w:rsidP="007C4331">
      <w:pPr>
        <w:keepNext/>
        <w:ind w:firstLine="0"/>
        <w:jc w:val="center"/>
      </w:pPr>
      <w:r w:rsidRPr="007C4331">
        <w:rPr>
          <w:noProof/>
          <w:lang w:val="en-IN" w:eastAsia="en-IN" w:bidi="ar-SA"/>
        </w:rPr>
        <w:drawing>
          <wp:inline distT="0" distB="0" distL="0" distR="0" wp14:anchorId="7F20B5DB" wp14:editId="4C35B7BD">
            <wp:extent cx="5636260" cy="2002665"/>
            <wp:effectExtent l="0" t="0" r="2540" b="0"/>
            <wp:docPr id="12" name="Picture 12" descr="C:\Users\Training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aining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1" t="70550"/>
                    <a:stretch/>
                  </pic:blipFill>
                  <pic:spPr bwMode="auto">
                    <a:xfrm>
                      <a:off x="0" y="0"/>
                      <a:ext cx="5686639" cy="202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6E77F" w14:textId="3771BE1A" w:rsidR="000817AD" w:rsidRDefault="007C4331" w:rsidP="007C4331">
      <w:pPr>
        <w:pStyle w:val="Caption"/>
        <w:jc w:val="center"/>
      </w:pPr>
      <w:bookmarkStart w:id="21" w:name="_Toc52372824"/>
      <w:r>
        <w:t xml:space="preserve">Figure </w:t>
      </w:r>
      <w:fldSimple w:instr=" SEQ Figure \* ARABIC ">
        <w:r w:rsidR="00C647B5">
          <w:rPr>
            <w:noProof/>
          </w:rPr>
          <w:t>9</w:t>
        </w:r>
      </w:fldSimple>
      <w:r>
        <w:t>: Static stack analyzer</w:t>
      </w:r>
      <w:bookmarkEnd w:id="21"/>
    </w:p>
    <w:p w14:paraId="2196C91C" w14:textId="77777777" w:rsidR="000817AD" w:rsidRDefault="000817AD">
      <w:pPr>
        <w:ind w:firstLine="0"/>
        <w:rPr>
          <w:b/>
          <w:bCs/>
          <w:sz w:val="18"/>
          <w:szCs w:val="18"/>
        </w:rPr>
      </w:pPr>
      <w:r>
        <w:br w:type="page"/>
      </w:r>
    </w:p>
    <w:p w14:paraId="294BAA23" w14:textId="77777777" w:rsidR="00511FCA" w:rsidRDefault="00511FCA" w:rsidP="00511FCA">
      <w:pPr>
        <w:pStyle w:val="Heading2"/>
      </w:pPr>
      <w:bookmarkStart w:id="22" w:name="_Toc52372073"/>
      <w:r>
        <w:lastRenderedPageBreak/>
        <w:t>Expression and Variable window</w:t>
      </w:r>
      <w:bookmarkEnd w:id="22"/>
    </w:p>
    <w:p w14:paraId="027C799B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1DDC7F80" wp14:editId="5CC4E3A4">
            <wp:extent cx="4772025" cy="3596836"/>
            <wp:effectExtent l="0" t="0" r="0" b="3810"/>
            <wp:docPr id="10" name="Picture 10" descr="C:\Users\Training\Downloads\variable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aining\Downloads\variable_wind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2"/>
                    <a:stretch/>
                  </pic:blipFill>
                  <pic:spPr bwMode="auto">
                    <a:xfrm>
                      <a:off x="0" y="0"/>
                      <a:ext cx="4790004" cy="361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AC0A1" w14:textId="6F3B574B" w:rsidR="00511FCA" w:rsidRDefault="00662E5A" w:rsidP="00662E5A">
      <w:pPr>
        <w:pStyle w:val="Caption"/>
        <w:jc w:val="center"/>
      </w:pPr>
      <w:bookmarkStart w:id="23" w:name="_Toc52372825"/>
      <w:r>
        <w:t xml:space="preserve">Figure </w:t>
      </w:r>
      <w:fldSimple w:instr=" SEQ Figure \* ARABIC ">
        <w:r w:rsidR="00C647B5">
          <w:rPr>
            <w:noProof/>
          </w:rPr>
          <w:t>10</w:t>
        </w:r>
      </w:fldSimple>
      <w:r>
        <w:t>: Variable window</w:t>
      </w:r>
      <w:bookmarkEnd w:id="23"/>
    </w:p>
    <w:p w14:paraId="667BBF9E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6838A5EE" wp14:editId="22E6D1C1">
            <wp:extent cx="4799894" cy="3632200"/>
            <wp:effectExtent l="0" t="0" r="1270" b="6350"/>
            <wp:docPr id="11" name="Picture 11" descr="C:\Users\Training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aining\Pictures\Screenshots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6"/>
                    <a:stretch/>
                  </pic:blipFill>
                  <pic:spPr bwMode="auto">
                    <a:xfrm>
                      <a:off x="0" y="0"/>
                      <a:ext cx="4800419" cy="363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E75C9" w14:textId="10B9DF98" w:rsidR="00662E5A" w:rsidRPr="00662E5A" w:rsidRDefault="00662E5A" w:rsidP="00662E5A">
      <w:pPr>
        <w:pStyle w:val="Caption"/>
        <w:jc w:val="center"/>
      </w:pPr>
      <w:bookmarkStart w:id="24" w:name="_Toc52372826"/>
      <w:r>
        <w:t xml:space="preserve">Figure </w:t>
      </w:r>
      <w:fldSimple w:instr=" SEQ Figure \* ARABIC ">
        <w:r w:rsidR="00C647B5">
          <w:rPr>
            <w:noProof/>
          </w:rPr>
          <w:t>11</w:t>
        </w:r>
      </w:fldSimple>
      <w:r>
        <w:t>: Expression window</w:t>
      </w:r>
      <w:bookmarkEnd w:id="24"/>
    </w:p>
    <w:p w14:paraId="093BDE33" w14:textId="5181BD3B" w:rsidR="00511FCA" w:rsidRDefault="00511FCA" w:rsidP="00511FCA">
      <w:pPr>
        <w:pStyle w:val="Heading2"/>
      </w:pPr>
      <w:bookmarkStart w:id="25" w:name="_Toc52372074"/>
      <w:r>
        <w:lastRenderedPageBreak/>
        <w:t>Memory browser</w:t>
      </w:r>
      <w:bookmarkEnd w:id="25"/>
    </w:p>
    <w:p w14:paraId="06497823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5179C0F9" wp14:editId="41CA6719">
            <wp:extent cx="4847463" cy="3398520"/>
            <wp:effectExtent l="0" t="0" r="0" b="0"/>
            <wp:docPr id="9" name="Picture 9" descr="C:\Users\Training\Downloads\mem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aining\Downloads\mem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9"/>
                    <a:stretch/>
                  </pic:blipFill>
                  <pic:spPr bwMode="auto">
                    <a:xfrm>
                      <a:off x="0" y="0"/>
                      <a:ext cx="4848035" cy="339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35BD" w14:textId="740336E7" w:rsidR="00511FCA" w:rsidRPr="00155EF1" w:rsidRDefault="00662E5A" w:rsidP="00662E5A">
      <w:pPr>
        <w:pStyle w:val="Caption"/>
        <w:jc w:val="center"/>
      </w:pPr>
      <w:bookmarkStart w:id="26" w:name="_Toc52372827"/>
      <w:r>
        <w:t xml:space="preserve">Figure </w:t>
      </w:r>
      <w:fldSimple w:instr=" SEQ Figure \* ARABIC ">
        <w:r w:rsidR="00C647B5">
          <w:rPr>
            <w:noProof/>
          </w:rPr>
          <w:t>12</w:t>
        </w:r>
      </w:fldSimple>
      <w:r>
        <w:t>: Memory browser</w:t>
      </w:r>
      <w:bookmarkEnd w:id="26"/>
    </w:p>
    <w:p w14:paraId="6DD53D95" w14:textId="77777777" w:rsidR="00662E5A" w:rsidRDefault="00511FCA" w:rsidP="00511FCA">
      <w:pPr>
        <w:pStyle w:val="Heading2"/>
      </w:pPr>
      <w:bookmarkStart w:id="27" w:name="_Toc52372075"/>
      <w:r>
        <w:t>Data watch points</w:t>
      </w:r>
      <w:bookmarkEnd w:id="27"/>
    </w:p>
    <w:p w14:paraId="34B911FD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6F4033D5" wp14:editId="3F415741">
            <wp:extent cx="4847138" cy="3475990"/>
            <wp:effectExtent l="0" t="0" r="0" b="0"/>
            <wp:docPr id="8" name="Picture 8" descr="C:\Users\Training\Downloads\watch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aining\Downloads\watchpo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1"/>
                    <a:stretch/>
                  </pic:blipFill>
                  <pic:spPr bwMode="auto">
                    <a:xfrm>
                      <a:off x="0" y="0"/>
                      <a:ext cx="4847954" cy="34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56356" w14:textId="3E52BE4A" w:rsidR="00511FCA" w:rsidRDefault="00662E5A" w:rsidP="00662E5A">
      <w:pPr>
        <w:pStyle w:val="Caption"/>
        <w:jc w:val="center"/>
      </w:pPr>
      <w:bookmarkStart w:id="28" w:name="_Toc52372828"/>
      <w:r>
        <w:t xml:space="preserve">Figure </w:t>
      </w:r>
      <w:fldSimple w:instr=" SEQ Figure \* ARABIC ">
        <w:r w:rsidR="00C647B5">
          <w:rPr>
            <w:noProof/>
          </w:rPr>
          <w:t>13</w:t>
        </w:r>
      </w:fldSimple>
      <w:r>
        <w:t>: Assigning watch-point</w:t>
      </w:r>
      <w:bookmarkEnd w:id="28"/>
    </w:p>
    <w:p w14:paraId="0F4A2013" w14:textId="29BD3E10" w:rsidR="00662E5A" w:rsidRDefault="00662E5A" w:rsidP="00662E5A">
      <w:pPr>
        <w:pStyle w:val="Heading2"/>
      </w:pPr>
      <w:bookmarkStart w:id="29" w:name="_Toc52372076"/>
      <w:r>
        <w:lastRenderedPageBreak/>
        <w:t>Disassembly</w:t>
      </w:r>
      <w:bookmarkEnd w:id="29"/>
    </w:p>
    <w:p w14:paraId="791DDBE3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4F628AD2" wp14:editId="6D3DF90D">
            <wp:extent cx="4897406" cy="3648075"/>
            <wp:effectExtent l="0" t="0" r="0" b="0"/>
            <wp:docPr id="7" name="Picture 7" descr="C:\Users\Training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aining\Pictures\Screenshots\Screenshot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6"/>
                    <a:stretch/>
                  </pic:blipFill>
                  <pic:spPr bwMode="auto">
                    <a:xfrm>
                      <a:off x="0" y="0"/>
                      <a:ext cx="4914048" cy="366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2B863" w14:textId="04C4DDC8" w:rsidR="00662E5A" w:rsidRPr="00662E5A" w:rsidRDefault="00662E5A" w:rsidP="00662E5A">
      <w:pPr>
        <w:pStyle w:val="Caption"/>
        <w:jc w:val="center"/>
      </w:pPr>
      <w:bookmarkStart w:id="30" w:name="_Toc52372829"/>
      <w:r>
        <w:t xml:space="preserve">Figure </w:t>
      </w:r>
      <w:fldSimple w:instr=" SEQ Figure \* ARABIC ">
        <w:r w:rsidR="00C647B5">
          <w:rPr>
            <w:noProof/>
          </w:rPr>
          <w:t>14</w:t>
        </w:r>
      </w:fldSimple>
      <w:r>
        <w:t>: Disassembly window</w:t>
      </w:r>
      <w:bookmarkEnd w:id="30"/>
    </w:p>
    <w:p w14:paraId="0D2E07A2" w14:textId="7600D173" w:rsidR="00A0492F" w:rsidRDefault="00A0492F" w:rsidP="00511FCA">
      <w:pPr>
        <w:ind w:firstLine="0"/>
      </w:pPr>
      <w:r>
        <w:br w:type="page"/>
      </w:r>
    </w:p>
    <w:p w14:paraId="6F8A55D3" w14:textId="363268F7" w:rsidR="00A0492F" w:rsidRDefault="00A0492F" w:rsidP="00A0492F">
      <w:pPr>
        <w:pStyle w:val="Heading1"/>
      </w:pPr>
      <w:bookmarkStart w:id="31" w:name="_Toc52372077"/>
      <w:r>
        <w:lastRenderedPageBreak/>
        <w:t>Activity 5: MCU specific header file</w:t>
      </w:r>
      <w:bookmarkEnd w:id="31"/>
    </w:p>
    <w:p w14:paraId="290B6BC7" w14:textId="6EFC9C37" w:rsidR="00A0492F" w:rsidRDefault="0033779E" w:rsidP="0033779E">
      <w:pPr>
        <w:pStyle w:val="Heading2"/>
      </w:pPr>
      <w:bookmarkStart w:id="32" w:name="_Toc52372078"/>
      <w:r>
        <w:t xml:space="preserve">Link to repository: </w:t>
      </w:r>
      <w:hyperlink r:id="rId32" w:history="1">
        <w:r w:rsidRPr="0033779E">
          <w:rPr>
            <w:rStyle w:val="Hyperlink"/>
          </w:rPr>
          <w:t>Link</w:t>
        </w:r>
        <w:bookmarkEnd w:id="32"/>
      </w:hyperlink>
    </w:p>
    <w:p w14:paraId="50BCA846" w14:textId="77777777" w:rsidR="0033779E" w:rsidRDefault="0033779E" w:rsidP="00A0492F">
      <w:pPr>
        <w:ind w:firstLine="0"/>
      </w:pPr>
    </w:p>
    <w:p w14:paraId="70906842" w14:textId="77777777" w:rsidR="0033779E" w:rsidRPr="00A0492F" w:rsidRDefault="0033779E" w:rsidP="00A0492F">
      <w:pPr>
        <w:ind w:firstLine="0"/>
      </w:pPr>
    </w:p>
    <w:sectPr w:rsidR="0033779E" w:rsidRPr="00A0492F" w:rsidSect="00015EE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2530B9" w14:textId="77777777" w:rsidR="001F69B6" w:rsidRDefault="001F69B6" w:rsidP="006A582B">
      <w:r>
        <w:separator/>
      </w:r>
    </w:p>
  </w:endnote>
  <w:endnote w:type="continuationSeparator" w:id="0">
    <w:p w14:paraId="55713BD0" w14:textId="77777777" w:rsidR="001F69B6" w:rsidRDefault="001F69B6" w:rsidP="006A582B">
      <w:r>
        <w:continuationSeparator/>
      </w:r>
    </w:p>
  </w:endnote>
  <w:endnote w:type="continuationNotice" w:id="1">
    <w:p w14:paraId="368AC260" w14:textId="77777777" w:rsidR="001F69B6" w:rsidRDefault="001F69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E98F3" w14:textId="77777777" w:rsidR="003A1816" w:rsidRDefault="003A181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42DD0806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833687">
                    <w:rPr>
                      <w:b/>
                      <w:bCs/>
                      <w:noProof/>
                      <w:sz w:val="20"/>
                      <w:szCs w:val="20"/>
                    </w:rPr>
                    <w:t>3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833687">
                    <w:rPr>
                      <w:b/>
                      <w:bCs/>
                      <w:noProof/>
                      <w:sz w:val="20"/>
                      <w:szCs w:val="20"/>
                    </w:rPr>
                    <w:t>12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4736D2" w14:textId="77777777" w:rsidR="003A1816" w:rsidRDefault="003A18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144F79" w14:textId="77777777" w:rsidR="001F69B6" w:rsidRDefault="001F69B6" w:rsidP="006A582B">
      <w:r>
        <w:separator/>
      </w:r>
    </w:p>
  </w:footnote>
  <w:footnote w:type="continuationSeparator" w:id="0">
    <w:p w14:paraId="7127AE78" w14:textId="77777777" w:rsidR="001F69B6" w:rsidRDefault="001F69B6" w:rsidP="006A582B">
      <w:r>
        <w:continuationSeparator/>
      </w:r>
    </w:p>
  </w:footnote>
  <w:footnote w:type="continuationNotice" w:id="1">
    <w:p w14:paraId="054EE539" w14:textId="77777777" w:rsidR="001F69B6" w:rsidRDefault="001F69B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7B52E6" w14:textId="77777777" w:rsidR="003A1816" w:rsidRDefault="003A181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BD2C5BC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3A1816"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26F15" w14:textId="77777777" w:rsidR="003A1816" w:rsidRDefault="003A181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1F87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7AD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5EF1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69B6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0E24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3779E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13C6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1FCA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2E5A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4E8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4331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81C"/>
    <w:rsid w:val="00825DA2"/>
    <w:rsid w:val="008269B5"/>
    <w:rsid w:val="008307EE"/>
    <w:rsid w:val="0083295F"/>
    <w:rsid w:val="00833687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5FC4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492F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77A1D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47B5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5493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1FDAB213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uiPriority w:val="99"/>
    <w:unhideWhenUsed/>
    <w:rsid w:val="00491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header" Target="header2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99002591/GENESIS_WEEK3/tree/master/Activity001" TargetMode="External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hyperlink" Target="https://github.com/99002591/GENESIS_WEEK3/tree/master/Learn03" TargetMode="External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99002591/GENESIS_WEEK3/blob/master/STM32_Linker_example.tx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hyperlink" Target="https://github.com/99002591/GENESIS_WEEK3/tree/master/Learn01" TargetMode="External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38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E4494"/>
    <w:rsid w:val="00996270"/>
    <w:rsid w:val="00BE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7FB4652-41EB-46AB-8338-1193BA372ED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A4D6DA9-2867-4216-8C93-CE10B09AB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85</TotalTime>
  <Pages>12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4558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Training</cp:lastModifiedBy>
  <cp:revision>15</cp:revision>
  <cp:lastPrinted>2014-03-29T07:34:00Z</cp:lastPrinted>
  <dcterms:created xsi:type="dcterms:W3CDTF">2020-09-17T16:18:00Z</dcterms:created>
  <dcterms:modified xsi:type="dcterms:W3CDTF">2020-09-30T10:10:00Z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