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DC9A50" w14:textId="6DAFA2E4" w:rsidR="00746D2E" w:rsidRDefault="00E65493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0560" behindDoc="0" locked="0" layoutInCell="1" allowOverlap="1" wp14:anchorId="48DC9B2A" wp14:editId="210D6CEF">
            <wp:simplePos x="0" y="0"/>
            <wp:positionH relativeFrom="page">
              <wp:posOffset>0</wp:posOffset>
            </wp:positionH>
            <wp:positionV relativeFrom="paragraph">
              <wp:posOffset>-903605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816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8DC9B2C" wp14:editId="05DB3D37">
                <wp:simplePos x="0" y="0"/>
                <wp:positionH relativeFrom="column">
                  <wp:posOffset>574675</wp:posOffset>
                </wp:positionH>
                <wp:positionV relativeFrom="paragraph">
                  <wp:posOffset>-171450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5FD48" w14:textId="77777777" w:rsidR="00911204" w:rsidRDefault="00911204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</w:t>
                            </w:r>
                          </w:p>
                          <w:p w14:paraId="48DC9B5B" w14:textId="28C2B2FC" w:rsidR="00911204" w:rsidRPr="00F40045" w:rsidRDefault="00911204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Embedded C</w:t>
                            </w:r>
                          </w:p>
                          <w:p w14:paraId="48DC9B5C" w14:textId="77777777" w:rsidR="00911204" w:rsidRPr="00F40045" w:rsidRDefault="0091120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911204" w:rsidRPr="00F40045" w:rsidRDefault="0091120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911204" w:rsidRPr="00F40045" w:rsidRDefault="0091120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911204" w:rsidRPr="00F40045" w:rsidRDefault="0091120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911204" w:rsidRPr="00417AA7" w:rsidRDefault="00911204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25pt;margin-top:-13.5pt;width:332pt;height:9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" filled="f" stroked="f" strokeweight=".5pt">
                <v:textbox>
                  <w:txbxContent>
                    <w:p w14:paraId="68B5FD48" w14:textId="77777777" w:rsidR="00911204" w:rsidRDefault="00911204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</w:t>
                      </w:r>
                    </w:p>
                    <w:p w14:paraId="48DC9B5B" w14:textId="28C2B2FC" w:rsidR="00911204" w:rsidRPr="00F40045" w:rsidRDefault="00911204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Embedded C</w:t>
                      </w:r>
                    </w:p>
                    <w:p w14:paraId="48DC9B5C" w14:textId="77777777" w:rsidR="00911204" w:rsidRPr="00F40045" w:rsidRDefault="0091120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911204" w:rsidRPr="00F40045" w:rsidRDefault="0091120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911204" w:rsidRPr="00F40045" w:rsidRDefault="0091120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911204" w:rsidRPr="00F40045" w:rsidRDefault="0091120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911204" w:rsidRPr="00417AA7" w:rsidRDefault="00911204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730" w:rsidRPr="005E3A9E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0F8B62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B09C83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0608F78C" w:rsidR="00963DA6" w:rsidRDefault="00E65493" w:rsidP="00963DA6">
      <w:pPr>
        <w:ind w:firstLine="0"/>
        <w:rPr>
          <w:rFonts w:ascii="Arial" w:hAnsi="Arial" w:cs="Arial"/>
          <w:sz w:val="20"/>
          <w:szCs w:val="20"/>
        </w:rPr>
      </w:pPr>
      <w:r w:rsidRPr="00E65493">
        <w:rPr>
          <w:rFonts w:ascii="Arial" w:hAnsi="Arial" w:cs="Arial"/>
          <w:noProof/>
          <w:sz w:val="18"/>
          <w:lang w:val="en-IN" w:eastAsia="en-IN" w:bidi="ar-SA"/>
        </w:rPr>
        <w:drawing>
          <wp:anchor distT="0" distB="0" distL="114300" distR="114300" simplePos="0" relativeHeight="251665920" behindDoc="0" locked="0" layoutInCell="1" allowOverlap="1" wp14:anchorId="7D5544E2" wp14:editId="0A120985">
            <wp:simplePos x="0" y="0"/>
            <wp:positionH relativeFrom="column">
              <wp:posOffset>2028825</wp:posOffset>
            </wp:positionH>
            <wp:positionV relativeFrom="paragraph">
              <wp:posOffset>1344930</wp:posOffset>
            </wp:positionV>
            <wp:extent cx="2124075" cy="1809750"/>
            <wp:effectExtent l="0" t="0" r="9525" b="0"/>
            <wp:wrapNone/>
            <wp:docPr id="5" name="Picture 5" descr="C:\Users\Training\Downloads\Genesis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aining\Downloads\Genesis_Log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3E9A4DB6" w:rsidR="002979C3" w:rsidRPr="00404B4F" w:rsidRDefault="00955FC4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18" w:type="pct"/>
            <w:vAlign w:val="center"/>
          </w:tcPr>
          <w:p w14:paraId="48DC9A5A" w14:textId="06842B68" w:rsidR="002979C3" w:rsidRPr="00955FC4" w:rsidRDefault="00955FC4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30</w:t>
            </w:r>
            <w:r>
              <w:rPr>
                <w:rFonts w:cs="Arial"/>
                <w:vertAlign w:val="superscript"/>
              </w:rPr>
              <w:t xml:space="preserve">th </w:t>
            </w:r>
            <w:r>
              <w:rPr>
                <w:rFonts w:cs="Arial"/>
              </w:rPr>
              <w:t>Sept</w:t>
            </w:r>
            <w:r w:rsidR="00720BE5">
              <w:rPr>
                <w:rFonts w:cs="Arial"/>
              </w:rPr>
              <w:t>,</w:t>
            </w:r>
            <w:r>
              <w:rPr>
                <w:rFonts w:cs="Arial"/>
              </w:rPr>
              <w:t xml:space="preserve"> 2020</w:t>
            </w:r>
          </w:p>
        </w:tc>
        <w:tc>
          <w:tcPr>
            <w:tcW w:w="863" w:type="pct"/>
            <w:vAlign w:val="center"/>
          </w:tcPr>
          <w:p w14:paraId="48DC9A5B" w14:textId="6EB1C69D" w:rsidR="001B4CE7" w:rsidRPr="007B3ACD" w:rsidRDefault="00720BE5" w:rsidP="00720BE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Milind </w:t>
            </w:r>
            <w:proofErr w:type="spellStart"/>
            <w:r>
              <w:rPr>
                <w:rFonts w:cs="Arial"/>
              </w:rPr>
              <w:t>Mohapatra</w:t>
            </w:r>
            <w:proofErr w:type="spellEnd"/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351D71F1" w:rsidR="002979C3" w:rsidRPr="00995956" w:rsidRDefault="00720BE5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To be approved by Dr. </w:t>
            </w:r>
            <w:proofErr w:type="spellStart"/>
            <w:r>
              <w:rPr>
                <w:rFonts w:cs="Arial"/>
              </w:rPr>
              <w:t>Vivek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Kaundal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Bhargav</w:t>
            </w:r>
            <w:proofErr w:type="spellEnd"/>
            <w:r>
              <w:rPr>
                <w:rFonts w:cs="Arial"/>
              </w:rPr>
              <w:t xml:space="preserve"> N</w:t>
            </w:r>
          </w:p>
        </w:tc>
        <w:tc>
          <w:tcPr>
            <w:tcW w:w="1302" w:type="pct"/>
            <w:vAlign w:val="center"/>
          </w:tcPr>
          <w:p w14:paraId="48DC9A5E" w14:textId="2A867576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6DDCD8" w:rsidR="00EF2B08" w:rsidRPr="00404B4F" w:rsidRDefault="00720BE5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518" w:type="pct"/>
            <w:vAlign w:val="center"/>
          </w:tcPr>
          <w:p w14:paraId="48DC9A61" w14:textId="5A583F60" w:rsidR="00EF2B08" w:rsidRPr="00720BE5" w:rsidRDefault="00720BE5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  <w:r>
              <w:rPr>
                <w:rFonts w:cs="Arial"/>
                <w:vertAlign w:val="superscript"/>
              </w:rPr>
              <w:t xml:space="preserve">th </w:t>
            </w:r>
            <w:r>
              <w:rPr>
                <w:rFonts w:cs="Arial"/>
              </w:rPr>
              <w:t>Oct, 2020</w:t>
            </w:r>
          </w:p>
        </w:tc>
        <w:tc>
          <w:tcPr>
            <w:tcW w:w="863" w:type="pct"/>
            <w:vAlign w:val="center"/>
          </w:tcPr>
          <w:p w14:paraId="48DC9A62" w14:textId="47B7F63A" w:rsidR="00EF2B08" w:rsidRPr="007B3ACD" w:rsidRDefault="00720BE5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Milind </w:t>
            </w:r>
            <w:proofErr w:type="spellStart"/>
            <w:r>
              <w:rPr>
                <w:rFonts w:cs="Arial"/>
              </w:rPr>
              <w:t>Mohapatra</w:t>
            </w:r>
            <w:proofErr w:type="spellEnd"/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3553DC8B" w:rsidR="00EF2B08" w:rsidRPr="00995956" w:rsidRDefault="00720BE5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To be approved by Dr. </w:t>
            </w:r>
            <w:proofErr w:type="spellStart"/>
            <w:r>
              <w:rPr>
                <w:rFonts w:cs="Arial"/>
              </w:rPr>
              <w:t>Vivek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Kaundal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Bhargav</w:t>
            </w:r>
            <w:proofErr w:type="spellEnd"/>
            <w:r>
              <w:rPr>
                <w:rFonts w:cs="Arial"/>
              </w:rPr>
              <w:t xml:space="preserve"> N</w:t>
            </w: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8" w14:textId="77777777" w:rsidR="00107955" w:rsidRDefault="00107955" w:rsidP="003A6752">
      <w:pPr>
        <w:ind w:firstLine="0"/>
      </w:pPr>
      <w:bookmarkStart w:id="2" w:name="_Toc311197302"/>
      <w:bookmarkStart w:id="3" w:name="_Toc513545819"/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7C97B6DE" w:rsidR="00DB5DE8" w:rsidRDefault="004913C6">
          <w:pPr>
            <w:pStyle w:val="TOCHeading"/>
          </w:pPr>
          <w:r>
            <w:t>CONTENTS</w:t>
          </w:r>
        </w:p>
        <w:p w14:paraId="3873F2E2" w14:textId="77777777" w:rsidR="00AD330D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39032" w:history="1">
            <w:r w:rsidR="00AD330D" w:rsidRPr="00A74CF1">
              <w:rPr>
                <w:rStyle w:val="Hyperlink"/>
                <w:noProof/>
              </w:rPr>
              <w:t>TABLE OF FIGURES</w:t>
            </w:r>
            <w:r w:rsidR="00AD330D">
              <w:rPr>
                <w:noProof/>
                <w:webHidden/>
              </w:rPr>
              <w:tab/>
            </w:r>
            <w:r w:rsidR="00AD330D">
              <w:rPr>
                <w:noProof/>
                <w:webHidden/>
              </w:rPr>
              <w:fldChar w:fldCharType="begin"/>
            </w:r>
            <w:r w:rsidR="00AD330D">
              <w:rPr>
                <w:noProof/>
                <w:webHidden/>
              </w:rPr>
              <w:instrText xml:space="preserve"> PAGEREF _Toc52839032 \h </w:instrText>
            </w:r>
            <w:r w:rsidR="00AD330D">
              <w:rPr>
                <w:noProof/>
                <w:webHidden/>
              </w:rPr>
            </w:r>
            <w:r w:rsidR="00AD330D">
              <w:rPr>
                <w:noProof/>
                <w:webHidden/>
              </w:rPr>
              <w:fldChar w:fldCharType="separate"/>
            </w:r>
            <w:r w:rsidR="00AD330D">
              <w:rPr>
                <w:noProof/>
                <w:webHidden/>
              </w:rPr>
              <w:t>4</w:t>
            </w:r>
            <w:r w:rsidR="00AD330D">
              <w:rPr>
                <w:noProof/>
                <w:webHidden/>
              </w:rPr>
              <w:fldChar w:fldCharType="end"/>
            </w:r>
          </w:hyperlink>
        </w:p>
        <w:p w14:paraId="5339A636" w14:textId="77777777" w:rsidR="00AD330D" w:rsidRDefault="00AD330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839033" w:history="1">
            <w:r w:rsidRPr="00A74CF1">
              <w:rPr>
                <w:rStyle w:val="Hyperlink"/>
                <w:noProof/>
              </w:rPr>
              <w:t>Activity 1: Linker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44D9" w14:textId="77777777" w:rsidR="00AD330D" w:rsidRDefault="00AD330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839034" w:history="1">
            <w:r w:rsidRPr="00A74CF1">
              <w:rPr>
                <w:rStyle w:val="Hyperlink"/>
                <w:noProof/>
              </w:rPr>
              <w:t>Activity 2: Semi 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033DD" w14:textId="77777777" w:rsidR="00AD330D" w:rsidRDefault="00AD330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839035" w:history="1">
            <w:r w:rsidRPr="00A74CF1">
              <w:rPr>
                <w:rStyle w:val="Hyperlink"/>
                <w:noProof/>
              </w:rPr>
              <w:t>Activity 3: Changing bit state of SPI1 SPE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288DD" w14:textId="77777777" w:rsidR="00AD330D" w:rsidRDefault="00AD330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839036" w:history="1">
            <w:r w:rsidRPr="00A74CF1">
              <w:rPr>
                <w:rStyle w:val="Hyperlink"/>
                <w:noProof/>
              </w:rPr>
              <w:t>Activity 4: Debugging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96F7D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37" w:history="1">
            <w:r w:rsidRPr="00A74CF1">
              <w:rPr>
                <w:rStyle w:val="Hyperlink"/>
                <w:rFonts w:ascii="Calibri" w:hAnsi="Calibri" w:cs="Calibri"/>
                <w:noProof/>
              </w:rPr>
              <w:t>Serial wire viewer and data tracing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C2CA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38" w:history="1">
            <w:r w:rsidRPr="00A74CF1">
              <w:rPr>
                <w:rStyle w:val="Hyperlink"/>
                <w:rFonts w:ascii="Calibri" w:hAnsi="Calibri" w:cs="Calibri"/>
                <w:noProof/>
              </w:rPr>
              <w:t>Single stepping, stepping over and stepping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B7196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39" w:history="1">
            <w:r w:rsidRPr="00A74CF1">
              <w:rPr>
                <w:rStyle w:val="Hyperlink"/>
                <w:rFonts w:ascii="Calibri" w:hAnsi="Calibri" w:cs="Calibri"/>
                <w:noProof/>
              </w:rPr>
              <w:t>Breakpoints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155CB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40" w:history="1">
            <w:r w:rsidRPr="00A74CF1">
              <w:rPr>
                <w:rStyle w:val="Hyperlink"/>
                <w:rFonts w:ascii="Calibri" w:hAnsi="Calibri" w:cs="Calibri"/>
                <w:noProof/>
              </w:rPr>
              <w:t>Call stack (Static stack analyzer)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51F77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41" w:history="1">
            <w:r w:rsidRPr="00A74CF1">
              <w:rPr>
                <w:rStyle w:val="Hyperlink"/>
                <w:rFonts w:ascii="Calibri" w:hAnsi="Calibri" w:cs="Calibri"/>
                <w:noProof/>
              </w:rPr>
              <w:t>Expression and Variable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50674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42" w:history="1">
            <w:r w:rsidRPr="00A74CF1">
              <w:rPr>
                <w:rStyle w:val="Hyperlink"/>
                <w:rFonts w:ascii="Calibri" w:hAnsi="Calibri" w:cs="Calibri"/>
                <w:noProof/>
              </w:rPr>
              <w:t>Memory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54B08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43" w:history="1">
            <w:r w:rsidRPr="00A74CF1">
              <w:rPr>
                <w:rStyle w:val="Hyperlink"/>
                <w:rFonts w:ascii="Calibri" w:hAnsi="Calibri" w:cs="Calibri"/>
                <w:noProof/>
              </w:rPr>
              <w:t>Data watch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C6945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44" w:history="1">
            <w:r w:rsidRPr="00A74CF1">
              <w:rPr>
                <w:rStyle w:val="Hyperlink"/>
                <w:rFonts w:ascii="Calibri" w:hAnsi="Calibri" w:cs="Calibri"/>
                <w:noProof/>
              </w:rPr>
              <w:t>Disassembly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F3D1C" w14:textId="77777777" w:rsidR="00AD330D" w:rsidRDefault="00AD330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839045" w:history="1">
            <w:r w:rsidRPr="00A74CF1">
              <w:rPr>
                <w:rStyle w:val="Hyperlink"/>
                <w:noProof/>
              </w:rPr>
              <w:t>Activity 5: MCU specific header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01C3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46" w:history="1">
            <w:r w:rsidRPr="00A74CF1">
              <w:rPr>
                <w:rStyle w:val="Hyperlink"/>
                <w:rFonts w:ascii="Calibri" w:hAnsi="Calibri" w:cs="Calibri"/>
                <w:noProof/>
              </w:rPr>
              <w:t>Link to repository: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869B8" w14:textId="77777777" w:rsidR="00AD330D" w:rsidRDefault="00AD330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839047" w:history="1">
            <w:r w:rsidRPr="00A74CF1">
              <w:rPr>
                <w:rStyle w:val="Hyperlink"/>
                <w:noProof/>
              </w:rPr>
              <w:t>Activity 6- Code Quality MISRA C 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CB229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48" w:history="1">
            <w:r w:rsidRPr="00A74CF1">
              <w:rPr>
                <w:rStyle w:val="Hyperlink"/>
                <w:noProof/>
                <w:lang w:eastAsia="en-IN"/>
              </w:rPr>
              <w:t xml:space="preserve">6.1. </w:t>
            </w:r>
            <w:r w:rsidRPr="00A74CF1">
              <w:rPr>
                <w:rStyle w:val="Hyperlink"/>
                <w:noProof/>
              </w:rPr>
              <w:t>Reliability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D039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49" w:history="1">
            <w:r w:rsidRPr="00A74CF1">
              <w:rPr>
                <w:rStyle w:val="Hyperlink"/>
                <w:noProof/>
                <w:lang w:eastAsia="en-IN"/>
              </w:rPr>
              <w:t xml:space="preserve">6.2 </w:t>
            </w:r>
            <w:r w:rsidRPr="00A74CF1">
              <w:rPr>
                <w:rStyle w:val="Hyperlink"/>
                <w:noProof/>
              </w:rPr>
              <w:t>Maintainability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FE1F6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50" w:history="1">
            <w:r w:rsidRPr="00A74CF1">
              <w:rPr>
                <w:rStyle w:val="Hyperlink"/>
                <w:noProof/>
                <w:lang w:eastAsia="en-IN"/>
              </w:rPr>
              <w:t xml:space="preserve">6.3 </w:t>
            </w:r>
            <w:r w:rsidRPr="00A74CF1">
              <w:rPr>
                <w:rStyle w:val="Hyperlink"/>
                <w:noProof/>
              </w:rPr>
              <w:t>Efficiency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C909A" w14:textId="77777777" w:rsidR="00AD330D" w:rsidRDefault="00AD330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839051" w:history="1">
            <w:r w:rsidRPr="00A74CF1">
              <w:rPr>
                <w:rStyle w:val="Hyperlink"/>
                <w:noProof/>
                <w:lang w:eastAsia="en-IN"/>
              </w:rPr>
              <w:t xml:space="preserve">6.4 </w:t>
            </w:r>
            <w:r w:rsidRPr="00A74CF1">
              <w:rPr>
                <w:rStyle w:val="Hyperlink"/>
                <w:noProof/>
              </w:rPr>
              <w:t>Portability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9A97" w14:textId="00362630" w:rsidR="00DB5DE8" w:rsidRDefault="00DB5DE8" w:rsidP="004913C6">
          <w:pPr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DC9A98" w14:textId="77777777" w:rsidR="00DB5DE8" w:rsidRDefault="00DB5DE8" w:rsidP="003A6752"/>
    <w:p w14:paraId="48DC9A99" w14:textId="77777777" w:rsidR="00053C2C" w:rsidRDefault="00053C2C" w:rsidP="00053C2C"/>
    <w:p w14:paraId="48DC9A9A" w14:textId="77777777" w:rsidR="00053C2C" w:rsidRDefault="00053C2C" w:rsidP="00053C2C"/>
    <w:p w14:paraId="3863BDDB" w14:textId="77777777" w:rsidR="004913C6" w:rsidRDefault="004913C6" w:rsidP="00053C2C"/>
    <w:p w14:paraId="657739CC" w14:textId="77777777" w:rsidR="004913C6" w:rsidRDefault="004913C6" w:rsidP="00053C2C"/>
    <w:p w14:paraId="29F13B06" w14:textId="77777777" w:rsidR="004913C6" w:rsidRDefault="004913C6" w:rsidP="00053C2C"/>
    <w:p w14:paraId="26722EF2" w14:textId="77777777" w:rsidR="004913C6" w:rsidRDefault="004913C6" w:rsidP="00053C2C"/>
    <w:p w14:paraId="48DC9A9B" w14:textId="77777777" w:rsidR="00053C2C" w:rsidRDefault="00053C2C" w:rsidP="00053C2C"/>
    <w:p w14:paraId="704577B7" w14:textId="77777777" w:rsidR="00720BE5" w:rsidRDefault="00720BE5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48DC9A9C" w14:textId="035508F6" w:rsidR="00053C2C" w:rsidRPr="004913C6" w:rsidRDefault="004913C6" w:rsidP="00720BE5">
      <w:pPr>
        <w:pStyle w:val="Heading1"/>
      </w:pPr>
      <w:bookmarkStart w:id="4" w:name="_Toc52839032"/>
      <w:r w:rsidRPr="004913C6">
        <w:lastRenderedPageBreak/>
        <w:t>TABLE OF FIGURES</w:t>
      </w:r>
      <w:bookmarkEnd w:id="4"/>
    </w:p>
    <w:p w14:paraId="4E1EC3C5" w14:textId="77777777" w:rsidR="00AD330D" w:rsidRDefault="004913C6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2839018" w:history="1">
        <w:r w:rsidR="00AD330D" w:rsidRPr="00F26F03">
          <w:rPr>
            <w:rStyle w:val="Hyperlink"/>
            <w:noProof/>
          </w:rPr>
          <w:t>Figure 1: Linker section</w:t>
        </w:r>
        <w:r w:rsidR="00AD330D">
          <w:rPr>
            <w:noProof/>
            <w:webHidden/>
          </w:rPr>
          <w:tab/>
        </w:r>
        <w:r w:rsidR="00AD330D">
          <w:rPr>
            <w:noProof/>
            <w:webHidden/>
          </w:rPr>
          <w:fldChar w:fldCharType="begin"/>
        </w:r>
        <w:r w:rsidR="00AD330D">
          <w:rPr>
            <w:noProof/>
            <w:webHidden/>
          </w:rPr>
          <w:instrText xml:space="preserve"> PAGEREF _Toc52839018 \h </w:instrText>
        </w:r>
        <w:r w:rsidR="00AD330D">
          <w:rPr>
            <w:noProof/>
            <w:webHidden/>
          </w:rPr>
        </w:r>
        <w:r w:rsidR="00AD330D">
          <w:rPr>
            <w:noProof/>
            <w:webHidden/>
          </w:rPr>
          <w:fldChar w:fldCharType="separate"/>
        </w:r>
        <w:r w:rsidR="00AD330D">
          <w:rPr>
            <w:noProof/>
            <w:webHidden/>
          </w:rPr>
          <w:t>5</w:t>
        </w:r>
        <w:r w:rsidR="00AD330D">
          <w:rPr>
            <w:noProof/>
            <w:webHidden/>
          </w:rPr>
          <w:fldChar w:fldCharType="end"/>
        </w:r>
      </w:hyperlink>
    </w:p>
    <w:p w14:paraId="0D494BB0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19" w:history="1">
        <w:r w:rsidRPr="00F26F03">
          <w:rPr>
            <w:rStyle w:val="Hyperlink"/>
            <w:noProof/>
          </w:rPr>
          <w:t>Figure 2: Code Snippet for semi hosting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E960B9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20" w:history="1">
        <w:r w:rsidRPr="00F26F03">
          <w:rPr>
            <w:rStyle w:val="Hyperlink"/>
            <w:noProof/>
          </w:rPr>
          <w:t>Figure 3: Semi hosting enabled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30857A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21" w:history="1">
        <w:r w:rsidRPr="00F26F03">
          <w:rPr>
            <w:rStyle w:val="Hyperlink"/>
            <w:noProof/>
          </w:rPr>
          <w:t>Figure 4: Bit modification of SPI1 SSI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7D8538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22" w:history="1">
        <w:r w:rsidRPr="00F26F03">
          <w:rPr>
            <w:rStyle w:val="Hyperlink"/>
            <w:noProof/>
          </w:rPr>
          <w:t>Figure 5: Bit modification of SPI1 SPE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6C7E67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23" w:history="1">
        <w:r w:rsidRPr="00F26F03">
          <w:rPr>
            <w:rStyle w:val="Hyperlink"/>
            <w:noProof/>
          </w:rPr>
          <w:t>Figure 6: Enable serial wire 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39ECB8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24" w:history="1">
        <w:r w:rsidRPr="00F26F03">
          <w:rPr>
            <w:rStyle w:val="Hyperlink"/>
            <w:noProof/>
          </w:rPr>
          <w:t>Figure 7: Breakpoint stepping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3B0445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25" w:history="1">
        <w:r w:rsidRPr="00F26F03">
          <w:rPr>
            <w:rStyle w:val="Hyperlink"/>
            <w:noProof/>
          </w:rPr>
          <w:t>Figure 8: Multiple breakpoints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1F921A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26" w:history="1">
        <w:r w:rsidRPr="00F26F03">
          <w:rPr>
            <w:rStyle w:val="Hyperlink"/>
            <w:noProof/>
          </w:rPr>
          <w:t>Figure 9: Static stack analyzer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34AA6B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27" w:history="1">
        <w:r w:rsidRPr="00F26F03">
          <w:rPr>
            <w:rStyle w:val="Hyperlink"/>
            <w:noProof/>
          </w:rPr>
          <w:t>Figure 10: Variable window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7A7C79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28" w:history="1">
        <w:r w:rsidRPr="00F26F03">
          <w:rPr>
            <w:rStyle w:val="Hyperlink"/>
            <w:noProof/>
          </w:rPr>
          <w:t>Figure 11: Expression window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06113C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29" w:history="1">
        <w:r w:rsidRPr="00F26F03">
          <w:rPr>
            <w:rStyle w:val="Hyperlink"/>
            <w:noProof/>
          </w:rPr>
          <w:t>Figure 12: Memory browser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D01E7D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30" w:history="1">
        <w:r w:rsidRPr="00F26F03">
          <w:rPr>
            <w:rStyle w:val="Hyperlink"/>
            <w:noProof/>
          </w:rPr>
          <w:t>Figure 13: Assigning watch-point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2E6646" w14:textId="77777777" w:rsidR="00AD330D" w:rsidRDefault="00AD330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839031" w:history="1">
        <w:r w:rsidRPr="00F26F03">
          <w:rPr>
            <w:rStyle w:val="Hyperlink"/>
            <w:noProof/>
          </w:rPr>
          <w:t>Figure 14: Disassembly window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_Toc52839031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DC9A9D" w14:textId="77777777" w:rsidR="00053C2C" w:rsidRDefault="004913C6" w:rsidP="00053C2C">
      <w:r>
        <w:fldChar w:fldCharType="end"/>
      </w:r>
    </w:p>
    <w:p w14:paraId="48DC9A9E" w14:textId="77777777" w:rsidR="00053C2C" w:rsidRDefault="00053C2C" w:rsidP="00053C2C"/>
    <w:p w14:paraId="48DC9A9F" w14:textId="77777777" w:rsidR="00053C2C" w:rsidRDefault="00053C2C" w:rsidP="00053C2C"/>
    <w:bookmarkEnd w:id="0"/>
    <w:bookmarkEnd w:id="1"/>
    <w:bookmarkEnd w:id="2"/>
    <w:bookmarkEnd w:id="3"/>
    <w:p w14:paraId="319FC91D" w14:textId="77777777" w:rsidR="00720BE5" w:rsidRDefault="00720BE5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23AD9C68" w14:textId="59F31D13" w:rsidR="00260E24" w:rsidRDefault="00955FC4" w:rsidP="00720BE5">
      <w:pPr>
        <w:pStyle w:val="Heading1"/>
      </w:pPr>
      <w:bookmarkStart w:id="5" w:name="_Toc52839033"/>
      <w:r>
        <w:lastRenderedPageBreak/>
        <w:t>Activity 1: Linker Script</w:t>
      </w:r>
      <w:bookmarkEnd w:id="5"/>
    </w:p>
    <w:p w14:paraId="328F3541" w14:textId="77777777" w:rsidR="00C647B5" w:rsidRDefault="00C647B5" w:rsidP="00C647B5">
      <w:pPr>
        <w:keepNext/>
        <w:ind w:firstLine="0"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68C5888F" wp14:editId="2D6C94A0">
            <wp:extent cx="6487777" cy="61150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6707" cy="612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CD97" w14:textId="3FFB9CDA" w:rsidR="00C647B5" w:rsidRPr="003A6752" w:rsidRDefault="00C647B5" w:rsidP="00C647B5">
      <w:pPr>
        <w:pStyle w:val="Caption"/>
        <w:jc w:val="center"/>
        <w:rPr>
          <w:sz w:val="22"/>
          <w:szCs w:val="22"/>
        </w:rPr>
      </w:pPr>
      <w:bookmarkStart w:id="6" w:name="_Toc52839018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Pr="003A6752">
        <w:rPr>
          <w:noProof/>
          <w:sz w:val="22"/>
          <w:szCs w:val="22"/>
        </w:rPr>
        <w:t>1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Linker section</w:t>
      </w:r>
      <w:bookmarkEnd w:id="6"/>
    </w:p>
    <w:p w14:paraId="03E4DC35" w14:textId="4CF01CD7" w:rsidR="00955FC4" w:rsidRDefault="00955FC4" w:rsidP="00C647B5">
      <w:pPr>
        <w:ind w:firstLine="0"/>
        <w:jc w:val="center"/>
      </w:pPr>
      <w:r>
        <w:br w:type="page"/>
      </w:r>
    </w:p>
    <w:p w14:paraId="5544D96F" w14:textId="7F3AFCB7" w:rsidR="00955FC4" w:rsidRDefault="00955FC4" w:rsidP="00720BE5">
      <w:pPr>
        <w:pStyle w:val="Heading1"/>
      </w:pPr>
      <w:bookmarkStart w:id="7" w:name="_Toc52839034"/>
      <w:r>
        <w:lastRenderedPageBreak/>
        <w:t>Activity 2: Semi Hosting</w:t>
      </w:r>
      <w:bookmarkEnd w:id="7"/>
    </w:p>
    <w:p w14:paraId="4D566D90" w14:textId="77777777" w:rsidR="00955FC4" w:rsidRPr="00955FC4" w:rsidRDefault="00955FC4" w:rsidP="00955FC4">
      <w:pPr>
        <w:ind w:firstLine="0"/>
      </w:pPr>
    </w:p>
    <w:p w14:paraId="3643DD49" w14:textId="54A814BA" w:rsidR="00955FC4" w:rsidRDefault="00955FC4" w:rsidP="00955FC4">
      <w:pPr>
        <w:keepNext/>
        <w:ind w:firstLine="0"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458546BB" wp14:editId="3F405C27">
            <wp:extent cx="561975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BB68" w14:textId="45631973" w:rsidR="00955FC4" w:rsidRPr="003A6752" w:rsidRDefault="00955FC4" w:rsidP="00955FC4">
      <w:pPr>
        <w:pStyle w:val="Caption"/>
        <w:jc w:val="center"/>
        <w:rPr>
          <w:sz w:val="22"/>
          <w:szCs w:val="22"/>
        </w:rPr>
      </w:pPr>
      <w:bookmarkStart w:id="8" w:name="_Toc52839019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2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Code Snippet for semi hosting</w:t>
      </w:r>
      <w:bookmarkEnd w:id="8"/>
    </w:p>
    <w:p w14:paraId="6AFD530F" w14:textId="77777777" w:rsidR="00955FC4" w:rsidRDefault="00955FC4" w:rsidP="00955FC4"/>
    <w:p w14:paraId="03C91C07" w14:textId="77777777" w:rsidR="00955FC4" w:rsidRPr="00955FC4" w:rsidRDefault="00955FC4" w:rsidP="00955FC4"/>
    <w:p w14:paraId="55AD0DF5" w14:textId="77777777" w:rsidR="00955FC4" w:rsidRPr="00955FC4" w:rsidRDefault="00955FC4" w:rsidP="00955FC4"/>
    <w:p w14:paraId="513A7527" w14:textId="77777777" w:rsidR="00B77A1D" w:rsidRDefault="00B77A1D" w:rsidP="00B77A1D">
      <w:pPr>
        <w:keepNext/>
        <w:ind w:firstLine="0"/>
        <w:jc w:val="center"/>
      </w:pPr>
      <w:r w:rsidRPr="00B77A1D">
        <w:rPr>
          <w:noProof/>
          <w:lang w:val="en-IN" w:eastAsia="en-IN" w:bidi="ar-SA"/>
        </w:rPr>
        <w:drawing>
          <wp:inline distT="0" distB="0" distL="0" distR="0" wp14:anchorId="6ED35CBF" wp14:editId="1E061B0B">
            <wp:extent cx="5660248" cy="3183890"/>
            <wp:effectExtent l="0" t="0" r="0" b="0"/>
            <wp:docPr id="6" name="Picture 6" descr="C:\Users\Training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aining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478" cy="319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DB55" w14:textId="1A38F140" w:rsidR="00955FC4" w:rsidRPr="003A6752" w:rsidRDefault="00B77A1D" w:rsidP="00B77A1D">
      <w:pPr>
        <w:pStyle w:val="Caption"/>
        <w:jc w:val="center"/>
        <w:rPr>
          <w:sz w:val="22"/>
          <w:szCs w:val="22"/>
        </w:rPr>
      </w:pPr>
      <w:bookmarkStart w:id="9" w:name="_Toc52839020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3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Semi hosting enabled</w:t>
      </w:r>
      <w:bookmarkEnd w:id="9"/>
    </w:p>
    <w:p w14:paraId="0D8F28A5" w14:textId="77777777" w:rsidR="00955FC4" w:rsidRDefault="00955FC4" w:rsidP="00955FC4"/>
    <w:p w14:paraId="6E7F2037" w14:textId="77777777" w:rsidR="00720BE5" w:rsidRDefault="00720BE5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26B8F01B" w14:textId="14FDFA7C" w:rsidR="00955FC4" w:rsidRDefault="00A0492F" w:rsidP="00955FC4">
      <w:pPr>
        <w:pStyle w:val="Heading1"/>
      </w:pPr>
      <w:bookmarkStart w:id="10" w:name="_Toc52839035"/>
      <w:r>
        <w:lastRenderedPageBreak/>
        <w:t>Activity 3: Changing bit state of SPI1 SPE</w:t>
      </w:r>
      <w:bookmarkEnd w:id="10"/>
    </w:p>
    <w:p w14:paraId="37267173" w14:textId="77777777" w:rsidR="00A0492F" w:rsidRDefault="00A0492F" w:rsidP="00A0492F">
      <w:pPr>
        <w:ind w:firstLine="0"/>
      </w:pPr>
    </w:p>
    <w:p w14:paraId="498439E7" w14:textId="77777777" w:rsidR="00A0492F" w:rsidRDefault="00A0492F" w:rsidP="00A0492F">
      <w:pPr>
        <w:keepNext/>
        <w:ind w:firstLine="0"/>
        <w:jc w:val="center"/>
      </w:pPr>
      <w:r w:rsidRPr="00A0492F">
        <w:rPr>
          <w:noProof/>
          <w:lang w:val="en-IN" w:eastAsia="en-IN" w:bidi="ar-SA"/>
        </w:rPr>
        <w:drawing>
          <wp:inline distT="0" distB="0" distL="0" distR="0" wp14:anchorId="2BCA84C7" wp14:editId="7CD3CF3C">
            <wp:extent cx="5588002" cy="3143250"/>
            <wp:effectExtent l="0" t="0" r="0" b="0"/>
            <wp:docPr id="3" name="Picture 3" descr="C:\Users\Training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aining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79" cy="315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C201" w14:textId="059D0FF9" w:rsidR="00A0492F" w:rsidRPr="003A6752" w:rsidRDefault="00A0492F" w:rsidP="00A0492F">
      <w:pPr>
        <w:pStyle w:val="Caption"/>
        <w:jc w:val="center"/>
        <w:rPr>
          <w:sz w:val="22"/>
          <w:szCs w:val="22"/>
        </w:rPr>
      </w:pPr>
      <w:bookmarkStart w:id="11" w:name="_Toc52839021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4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Bit modification of SPI1 SSI</w:t>
      </w:r>
      <w:bookmarkEnd w:id="11"/>
    </w:p>
    <w:p w14:paraId="6B6902F1" w14:textId="77777777" w:rsidR="00A0492F" w:rsidRDefault="00A0492F" w:rsidP="00A0492F"/>
    <w:p w14:paraId="1A1A6AEB" w14:textId="77777777" w:rsidR="00A0492F" w:rsidRDefault="00A0492F" w:rsidP="00A0492F"/>
    <w:p w14:paraId="3E576B6E" w14:textId="77777777" w:rsidR="00A0492F" w:rsidRDefault="00A0492F" w:rsidP="00A0492F">
      <w:pPr>
        <w:keepNext/>
        <w:jc w:val="center"/>
      </w:pPr>
      <w:r w:rsidRPr="00A0492F">
        <w:rPr>
          <w:noProof/>
          <w:lang w:val="en-IN" w:eastAsia="en-IN" w:bidi="ar-SA"/>
        </w:rPr>
        <w:drawing>
          <wp:inline distT="0" distB="0" distL="0" distR="0" wp14:anchorId="3EB46ADD" wp14:editId="0263AFC2">
            <wp:extent cx="5492044" cy="3089275"/>
            <wp:effectExtent l="0" t="0" r="0" b="0"/>
            <wp:docPr id="4" name="Picture 4" descr="C:\Users\Training\Downloads\spi_s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aining\Downloads\spi_sp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530" cy="309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C971" w14:textId="36F79BF7" w:rsidR="00A0492F" w:rsidRPr="003A6752" w:rsidRDefault="00A0492F" w:rsidP="00A0492F">
      <w:pPr>
        <w:pStyle w:val="Caption"/>
        <w:jc w:val="center"/>
        <w:rPr>
          <w:sz w:val="22"/>
          <w:szCs w:val="22"/>
        </w:rPr>
      </w:pPr>
      <w:bookmarkStart w:id="12" w:name="_Toc52839022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5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Bit modification of SPI1 SPE</w:t>
      </w:r>
      <w:bookmarkEnd w:id="12"/>
    </w:p>
    <w:p w14:paraId="64C23E69" w14:textId="77777777" w:rsidR="00A0492F" w:rsidRDefault="00A0492F" w:rsidP="00A0492F"/>
    <w:p w14:paraId="0AE127AD" w14:textId="77777777" w:rsidR="00A0492F" w:rsidRDefault="00A0492F" w:rsidP="00A0492F"/>
    <w:p w14:paraId="7ABBD00A" w14:textId="39E79B22" w:rsidR="00A0492F" w:rsidRDefault="00A0492F" w:rsidP="00A0492F">
      <w:pPr>
        <w:pStyle w:val="Heading1"/>
      </w:pPr>
      <w:bookmarkStart w:id="13" w:name="_Toc52839036"/>
      <w:r>
        <w:lastRenderedPageBreak/>
        <w:t>Activity 4: Debugging techniques</w:t>
      </w:r>
      <w:bookmarkEnd w:id="13"/>
    </w:p>
    <w:p w14:paraId="18B1E9A7" w14:textId="77777777" w:rsidR="00511FCA" w:rsidRPr="00911204" w:rsidRDefault="00511FCA" w:rsidP="00511FCA">
      <w:pPr>
        <w:pStyle w:val="Heading2"/>
        <w:rPr>
          <w:rFonts w:ascii="Calibri" w:hAnsi="Calibri" w:cs="Calibri"/>
          <w:sz w:val="22"/>
          <w:szCs w:val="22"/>
        </w:rPr>
      </w:pPr>
      <w:bookmarkStart w:id="14" w:name="_Toc52839037"/>
      <w:r w:rsidRPr="00911204">
        <w:rPr>
          <w:rFonts w:ascii="Calibri" w:hAnsi="Calibri" w:cs="Calibri"/>
          <w:sz w:val="22"/>
          <w:szCs w:val="22"/>
        </w:rPr>
        <w:t>Serial wire viewer and data tracing</w:t>
      </w:r>
      <w:bookmarkEnd w:id="14"/>
    </w:p>
    <w:p w14:paraId="1BC196A9" w14:textId="77777777" w:rsidR="0082581C" w:rsidRDefault="0082581C" w:rsidP="0082581C">
      <w:pPr>
        <w:keepNext/>
        <w:ind w:firstLine="0"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1BFFB807" wp14:editId="5031615B">
            <wp:extent cx="5162550" cy="40607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0054" cy="40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C9DC" w14:textId="04D94C36" w:rsidR="0082581C" w:rsidRPr="003A6752" w:rsidRDefault="0082581C" w:rsidP="000817AD">
      <w:pPr>
        <w:pStyle w:val="Caption"/>
        <w:jc w:val="center"/>
        <w:rPr>
          <w:sz w:val="22"/>
          <w:szCs w:val="22"/>
        </w:rPr>
      </w:pPr>
      <w:bookmarkStart w:id="15" w:name="_Toc52839023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6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Enable serial wire viewer</w:t>
      </w:r>
      <w:bookmarkEnd w:id="15"/>
    </w:p>
    <w:p w14:paraId="25732058" w14:textId="77777777" w:rsidR="000817AD" w:rsidRPr="000817AD" w:rsidRDefault="000817AD" w:rsidP="000817AD">
      <w:pPr>
        <w:ind w:firstLine="0"/>
      </w:pPr>
    </w:p>
    <w:p w14:paraId="256E1C3C" w14:textId="77777777" w:rsidR="00511FCA" w:rsidRPr="00911204" w:rsidRDefault="00511FCA" w:rsidP="00511FCA">
      <w:pPr>
        <w:pStyle w:val="Heading2"/>
        <w:rPr>
          <w:rFonts w:ascii="Calibri" w:hAnsi="Calibri" w:cs="Calibri"/>
          <w:sz w:val="22"/>
          <w:szCs w:val="22"/>
        </w:rPr>
      </w:pPr>
      <w:bookmarkStart w:id="16" w:name="_Toc52839038"/>
      <w:r w:rsidRPr="00911204">
        <w:rPr>
          <w:rFonts w:ascii="Calibri" w:hAnsi="Calibri" w:cs="Calibri"/>
          <w:sz w:val="22"/>
          <w:szCs w:val="22"/>
        </w:rPr>
        <w:t>Single stepping, stepping over and stepping out</w:t>
      </w:r>
      <w:bookmarkEnd w:id="16"/>
    </w:p>
    <w:p w14:paraId="4BDD67A4" w14:textId="77777777" w:rsidR="000817AD" w:rsidRDefault="000817AD" w:rsidP="000817AD">
      <w:pPr>
        <w:keepNext/>
        <w:ind w:firstLine="0"/>
        <w:jc w:val="center"/>
      </w:pPr>
      <w:r w:rsidRPr="000817AD">
        <w:rPr>
          <w:noProof/>
          <w:lang w:val="en-IN" w:eastAsia="en-IN" w:bidi="ar-SA"/>
        </w:rPr>
        <w:drawing>
          <wp:inline distT="0" distB="0" distL="0" distR="0" wp14:anchorId="70D0D427" wp14:editId="7EAC49BF">
            <wp:extent cx="5324475" cy="2127170"/>
            <wp:effectExtent l="0" t="0" r="0" b="6985"/>
            <wp:docPr id="15" name="Picture 15" descr="C:\Users\Training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aining\Pictures\Screenshots\Screenshot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4" t="71591" r="35217"/>
                    <a:stretch/>
                  </pic:blipFill>
                  <pic:spPr bwMode="auto">
                    <a:xfrm>
                      <a:off x="0" y="0"/>
                      <a:ext cx="5348028" cy="213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DFAA6" w14:textId="00C981AD" w:rsidR="00511FCA" w:rsidRPr="003A6752" w:rsidRDefault="000817AD" w:rsidP="000817AD">
      <w:pPr>
        <w:pStyle w:val="Caption"/>
        <w:jc w:val="center"/>
        <w:rPr>
          <w:sz w:val="22"/>
          <w:szCs w:val="22"/>
        </w:rPr>
      </w:pPr>
      <w:bookmarkStart w:id="17" w:name="_Toc52839024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7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Breakpoint stepping</w:t>
      </w:r>
      <w:bookmarkEnd w:id="17"/>
    </w:p>
    <w:p w14:paraId="40C56568" w14:textId="77777777" w:rsidR="00511FCA" w:rsidRPr="00911204" w:rsidRDefault="00511FCA" w:rsidP="00511FCA">
      <w:pPr>
        <w:pStyle w:val="Heading2"/>
        <w:rPr>
          <w:rFonts w:ascii="Calibri" w:hAnsi="Calibri" w:cs="Calibri"/>
          <w:sz w:val="22"/>
          <w:szCs w:val="22"/>
        </w:rPr>
      </w:pPr>
      <w:bookmarkStart w:id="18" w:name="_Toc52839039"/>
      <w:r w:rsidRPr="00911204">
        <w:rPr>
          <w:rFonts w:ascii="Calibri" w:hAnsi="Calibri" w:cs="Calibri"/>
          <w:sz w:val="22"/>
          <w:szCs w:val="22"/>
        </w:rPr>
        <w:lastRenderedPageBreak/>
        <w:t>Breakpoints</w:t>
      </w:r>
      <w:bookmarkEnd w:id="18"/>
    </w:p>
    <w:p w14:paraId="7FD5A18F" w14:textId="77777777" w:rsidR="00031F87" w:rsidRDefault="007C4331" w:rsidP="00031F87">
      <w:pPr>
        <w:keepNext/>
        <w:ind w:firstLine="0"/>
        <w:jc w:val="center"/>
      </w:pPr>
      <w:r w:rsidRPr="007C4331">
        <w:rPr>
          <w:noProof/>
          <w:lang w:val="en-IN" w:eastAsia="en-IN" w:bidi="ar-SA"/>
        </w:rPr>
        <w:drawing>
          <wp:inline distT="0" distB="0" distL="0" distR="0" wp14:anchorId="49B0DF3F" wp14:editId="1D461E64">
            <wp:extent cx="5535244" cy="2124075"/>
            <wp:effectExtent l="0" t="0" r="8890" b="0"/>
            <wp:docPr id="13" name="Picture 13" descr="C:\Users\Training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aining\Pictures\Screenshots\Screenshot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9" t="40662" r="52702" b="44133"/>
                    <a:stretch/>
                  </pic:blipFill>
                  <pic:spPr bwMode="auto">
                    <a:xfrm>
                      <a:off x="0" y="0"/>
                      <a:ext cx="5576380" cy="213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01BF9" w14:textId="256CD9A9" w:rsidR="00511FCA" w:rsidRPr="003A6752" w:rsidRDefault="00031F87" w:rsidP="00031F87">
      <w:pPr>
        <w:pStyle w:val="Caption"/>
        <w:jc w:val="center"/>
        <w:rPr>
          <w:sz w:val="22"/>
          <w:szCs w:val="22"/>
        </w:rPr>
      </w:pPr>
      <w:bookmarkStart w:id="19" w:name="_Toc52839025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8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Multiple breakpoints</w:t>
      </w:r>
      <w:bookmarkEnd w:id="19"/>
    </w:p>
    <w:p w14:paraId="1DCE0D74" w14:textId="77777777" w:rsidR="00511FCA" w:rsidRPr="00911204" w:rsidRDefault="00511FCA" w:rsidP="00511FCA">
      <w:pPr>
        <w:pStyle w:val="Heading2"/>
        <w:rPr>
          <w:rFonts w:ascii="Calibri" w:hAnsi="Calibri" w:cs="Calibri"/>
          <w:sz w:val="22"/>
          <w:szCs w:val="22"/>
        </w:rPr>
      </w:pPr>
      <w:bookmarkStart w:id="20" w:name="_Toc52839040"/>
      <w:r w:rsidRPr="00911204">
        <w:rPr>
          <w:rFonts w:ascii="Calibri" w:hAnsi="Calibri" w:cs="Calibri"/>
          <w:sz w:val="22"/>
          <w:szCs w:val="22"/>
        </w:rPr>
        <w:t>Call stack (Static stack analyzer)</w:t>
      </w:r>
      <w:bookmarkEnd w:id="20"/>
    </w:p>
    <w:p w14:paraId="4B1852BB" w14:textId="77777777" w:rsidR="007C4331" w:rsidRDefault="007C4331" w:rsidP="007C4331">
      <w:pPr>
        <w:keepNext/>
        <w:ind w:firstLine="0"/>
        <w:jc w:val="center"/>
      </w:pPr>
      <w:r w:rsidRPr="007C4331">
        <w:rPr>
          <w:noProof/>
          <w:lang w:val="en-IN" w:eastAsia="en-IN" w:bidi="ar-SA"/>
        </w:rPr>
        <w:drawing>
          <wp:inline distT="0" distB="0" distL="0" distR="0" wp14:anchorId="7F20B5DB" wp14:editId="4C35B7BD">
            <wp:extent cx="5636260" cy="2002665"/>
            <wp:effectExtent l="0" t="0" r="2540" b="0"/>
            <wp:docPr id="12" name="Picture 12" descr="C:\Users\Training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aining\Pictures\Screenshots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1" t="70550"/>
                    <a:stretch/>
                  </pic:blipFill>
                  <pic:spPr bwMode="auto">
                    <a:xfrm>
                      <a:off x="0" y="0"/>
                      <a:ext cx="5686639" cy="202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6E77F" w14:textId="3771BE1A" w:rsidR="000817AD" w:rsidRPr="003A6752" w:rsidRDefault="007C4331" w:rsidP="007C4331">
      <w:pPr>
        <w:pStyle w:val="Caption"/>
        <w:jc w:val="center"/>
        <w:rPr>
          <w:sz w:val="22"/>
          <w:szCs w:val="22"/>
        </w:rPr>
      </w:pPr>
      <w:bookmarkStart w:id="21" w:name="_Toc52839026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9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Static stack analyzer</w:t>
      </w:r>
      <w:bookmarkEnd w:id="21"/>
    </w:p>
    <w:p w14:paraId="2196C91C" w14:textId="77777777" w:rsidR="000817AD" w:rsidRDefault="000817AD">
      <w:pPr>
        <w:ind w:firstLine="0"/>
        <w:rPr>
          <w:b/>
          <w:bCs/>
          <w:sz w:val="18"/>
          <w:szCs w:val="18"/>
        </w:rPr>
      </w:pPr>
      <w:r>
        <w:br w:type="page"/>
      </w:r>
    </w:p>
    <w:p w14:paraId="294BAA23" w14:textId="77777777" w:rsidR="00511FCA" w:rsidRPr="00911204" w:rsidRDefault="00511FCA" w:rsidP="00511FCA">
      <w:pPr>
        <w:pStyle w:val="Heading2"/>
        <w:rPr>
          <w:rFonts w:ascii="Calibri" w:hAnsi="Calibri" w:cs="Calibri"/>
          <w:sz w:val="22"/>
          <w:szCs w:val="22"/>
        </w:rPr>
      </w:pPr>
      <w:bookmarkStart w:id="22" w:name="_Toc52839041"/>
      <w:r w:rsidRPr="00911204">
        <w:rPr>
          <w:rFonts w:ascii="Calibri" w:hAnsi="Calibri" w:cs="Calibri"/>
          <w:sz w:val="22"/>
          <w:szCs w:val="22"/>
        </w:rPr>
        <w:lastRenderedPageBreak/>
        <w:t>Expression and Variable window</w:t>
      </w:r>
      <w:bookmarkEnd w:id="22"/>
    </w:p>
    <w:p w14:paraId="027C799B" w14:textId="77777777" w:rsidR="00662E5A" w:rsidRDefault="00662E5A" w:rsidP="00662E5A">
      <w:pPr>
        <w:keepNext/>
        <w:ind w:firstLine="0"/>
        <w:jc w:val="center"/>
      </w:pPr>
      <w:r w:rsidRPr="00662E5A">
        <w:rPr>
          <w:noProof/>
          <w:lang w:val="en-IN" w:eastAsia="en-IN" w:bidi="ar-SA"/>
        </w:rPr>
        <w:drawing>
          <wp:inline distT="0" distB="0" distL="0" distR="0" wp14:anchorId="1DDC7F80" wp14:editId="5CC4E3A4">
            <wp:extent cx="4772025" cy="3596836"/>
            <wp:effectExtent l="0" t="0" r="0" b="3810"/>
            <wp:docPr id="10" name="Picture 10" descr="C:\Users\Training\Downloads\variable_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aining\Downloads\variable_wind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2"/>
                    <a:stretch/>
                  </pic:blipFill>
                  <pic:spPr bwMode="auto">
                    <a:xfrm>
                      <a:off x="0" y="0"/>
                      <a:ext cx="4790004" cy="361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AC0A1" w14:textId="6F3B574B" w:rsidR="00511FCA" w:rsidRPr="003A6752" w:rsidRDefault="00662E5A" w:rsidP="00662E5A">
      <w:pPr>
        <w:pStyle w:val="Caption"/>
        <w:jc w:val="center"/>
        <w:rPr>
          <w:sz w:val="22"/>
          <w:szCs w:val="22"/>
        </w:rPr>
      </w:pPr>
      <w:bookmarkStart w:id="23" w:name="_Toc52839027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10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Variable window</w:t>
      </w:r>
      <w:bookmarkEnd w:id="23"/>
    </w:p>
    <w:p w14:paraId="667BBF9E" w14:textId="77777777" w:rsidR="00662E5A" w:rsidRDefault="00662E5A" w:rsidP="00662E5A">
      <w:pPr>
        <w:keepNext/>
        <w:ind w:firstLine="0"/>
        <w:jc w:val="center"/>
      </w:pPr>
      <w:r w:rsidRPr="00662E5A">
        <w:rPr>
          <w:noProof/>
          <w:lang w:val="en-IN" w:eastAsia="en-IN" w:bidi="ar-SA"/>
        </w:rPr>
        <w:drawing>
          <wp:inline distT="0" distB="0" distL="0" distR="0" wp14:anchorId="6838A5EE" wp14:editId="22E6D1C1">
            <wp:extent cx="4799894" cy="3632200"/>
            <wp:effectExtent l="0" t="0" r="1270" b="6350"/>
            <wp:docPr id="11" name="Picture 11" descr="C:\Users\Training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aining\Pictures\Screenshots\Screenshot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6"/>
                    <a:stretch/>
                  </pic:blipFill>
                  <pic:spPr bwMode="auto">
                    <a:xfrm>
                      <a:off x="0" y="0"/>
                      <a:ext cx="4800419" cy="363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E75C9" w14:textId="10B9DF98" w:rsidR="00662E5A" w:rsidRPr="003A6752" w:rsidRDefault="00662E5A" w:rsidP="00662E5A">
      <w:pPr>
        <w:pStyle w:val="Caption"/>
        <w:jc w:val="center"/>
        <w:rPr>
          <w:sz w:val="22"/>
          <w:szCs w:val="22"/>
        </w:rPr>
      </w:pPr>
      <w:bookmarkStart w:id="24" w:name="_Toc52839028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11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Expression window</w:t>
      </w:r>
      <w:bookmarkEnd w:id="24"/>
    </w:p>
    <w:p w14:paraId="093BDE33" w14:textId="5181BD3B" w:rsidR="00511FCA" w:rsidRPr="00911204" w:rsidRDefault="00511FCA" w:rsidP="00511FCA">
      <w:pPr>
        <w:pStyle w:val="Heading2"/>
        <w:rPr>
          <w:rFonts w:ascii="Calibri" w:hAnsi="Calibri" w:cs="Calibri"/>
          <w:sz w:val="22"/>
          <w:szCs w:val="22"/>
        </w:rPr>
      </w:pPr>
      <w:bookmarkStart w:id="25" w:name="_Toc52839042"/>
      <w:r w:rsidRPr="00911204">
        <w:rPr>
          <w:rFonts w:ascii="Calibri" w:hAnsi="Calibri" w:cs="Calibri"/>
          <w:sz w:val="22"/>
          <w:szCs w:val="22"/>
        </w:rPr>
        <w:lastRenderedPageBreak/>
        <w:t>Memory browser</w:t>
      </w:r>
      <w:bookmarkEnd w:id="25"/>
    </w:p>
    <w:p w14:paraId="06497823" w14:textId="77777777" w:rsidR="00662E5A" w:rsidRDefault="00662E5A" w:rsidP="00662E5A">
      <w:pPr>
        <w:keepNext/>
        <w:ind w:firstLine="0"/>
        <w:jc w:val="center"/>
      </w:pPr>
      <w:r w:rsidRPr="00662E5A">
        <w:rPr>
          <w:noProof/>
          <w:lang w:val="en-IN" w:eastAsia="en-IN" w:bidi="ar-SA"/>
        </w:rPr>
        <w:drawing>
          <wp:inline distT="0" distB="0" distL="0" distR="0" wp14:anchorId="5179C0F9" wp14:editId="41CA6719">
            <wp:extent cx="4847463" cy="3398520"/>
            <wp:effectExtent l="0" t="0" r="0" b="0"/>
            <wp:docPr id="9" name="Picture 9" descr="C:\Users\Training\Downloads\mem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aining\Downloads\mem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9"/>
                    <a:stretch/>
                  </pic:blipFill>
                  <pic:spPr bwMode="auto">
                    <a:xfrm>
                      <a:off x="0" y="0"/>
                      <a:ext cx="4848035" cy="339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35BD" w14:textId="740336E7" w:rsidR="00511FCA" w:rsidRPr="003A6752" w:rsidRDefault="00662E5A" w:rsidP="00662E5A">
      <w:pPr>
        <w:pStyle w:val="Caption"/>
        <w:jc w:val="center"/>
        <w:rPr>
          <w:sz w:val="22"/>
          <w:szCs w:val="22"/>
        </w:rPr>
      </w:pPr>
      <w:bookmarkStart w:id="26" w:name="_Toc52839029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12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Memory browser</w:t>
      </w:r>
      <w:bookmarkEnd w:id="26"/>
    </w:p>
    <w:p w14:paraId="6DD53D95" w14:textId="77777777" w:rsidR="00662E5A" w:rsidRPr="00911204" w:rsidRDefault="00511FCA" w:rsidP="00511FCA">
      <w:pPr>
        <w:pStyle w:val="Heading2"/>
        <w:rPr>
          <w:rFonts w:ascii="Calibri" w:hAnsi="Calibri" w:cs="Calibri"/>
          <w:sz w:val="22"/>
          <w:szCs w:val="22"/>
        </w:rPr>
      </w:pPr>
      <w:bookmarkStart w:id="27" w:name="_Toc52839043"/>
      <w:r w:rsidRPr="00911204">
        <w:rPr>
          <w:rFonts w:ascii="Calibri" w:hAnsi="Calibri" w:cs="Calibri"/>
          <w:sz w:val="22"/>
          <w:szCs w:val="22"/>
        </w:rPr>
        <w:t>Data watch points</w:t>
      </w:r>
      <w:bookmarkEnd w:id="27"/>
    </w:p>
    <w:p w14:paraId="34B911FD" w14:textId="77777777" w:rsidR="00662E5A" w:rsidRDefault="00662E5A" w:rsidP="00662E5A">
      <w:pPr>
        <w:keepNext/>
        <w:ind w:firstLine="0"/>
        <w:jc w:val="center"/>
      </w:pPr>
      <w:r w:rsidRPr="00662E5A">
        <w:rPr>
          <w:noProof/>
          <w:lang w:val="en-IN" w:eastAsia="en-IN" w:bidi="ar-SA"/>
        </w:rPr>
        <w:drawing>
          <wp:inline distT="0" distB="0" distL="0" distR="0" wp14:anchorId="6F4033D5" wp14:editId="3F415741">
            <wp:extent cx="4847138" cy="3475990"/>
            <wp:effectExtent l="0" t="0" r="0" b="0"/>
            <wp:docPr id="8" name="Picture 8" descr="C:\Users\Training\Downloads\watch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aining\Downloads\watchpoi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1"/>
                    <a:stretch/>
                  </pic:blipFill>
                  <pic:spPr bwMode="auto">
                    <a:xfrm>
                      <a:off x="0" y="0"/>
                      <a:ext cx="4847954" cy="34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56356" w14:textId="3E52BE4A" w:rsidR="00511FCA" w:rsidRPr="003A6752" w:rsidRDefault="00662E5A" w:rsidP="00662E5A">
      <w:pPr>
        <w:pStyle w:val="Caption"/>
        <w:jc w:val="center"/>
        <w:rPr>
          <w:sz w:val="22"/>
          <w:szCs w:val="22"/>
        </w:rPr>
      </w:pPr>
      <w:bookmarkStart w:id="28" w:name="_Toc52839030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13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Assigning watch-point</w:t>
      </w:r>
      <w:bookmarkEnd w:id="28"/>
    </w:p>
    <w:p w14:paraId="0F4A2013" w14:textId="29BD3E10" w:rsidR="00662E5A" w:rsidRPr="00911204" w:rsidRDefault="00662E5A" w:rsidP="00662E5A">
      <w:pPr>
        <w:pStyle w:val="Heading2"/>
        <w:rPr>
          <w:rFonts w:ascii="Calibri" w:hAnsi="Calibri" w:cs="Calibri"/>
          <w:sz w:val="22"/>
          <w:szCs w:val="22"/>
        </w:rPr>
      </w:pPr>
      <w:bookmarkStart w:id="29" w:name="_Toc52839044"/>
      <w:r w:rsidRPr="00911204">
        <w:rPr>
          <w:rFonts w:ascii="Calibri" w:hAnsi="Calibri" w:cs="Calibri"/>
          <w:sz w:val="22"/>
          <w:szCs w:val="22"/>
        </w:rPr>
        <w:lastRenderedPageBreak/>
        <w:t>Disassembly</w:t>
      </w:r>
      <w:bookmarkEnd w:id="29"/>
    </w:p>
    <w:p w14:paraId="791DDBE3" w14:textId="77777777" w:rsidR="00662E5A" w:rsidRDefault="00662E5A" w:rsidP="00662E5A">
      <w:pPr>
        <w:keepNext/>
        <w:ind w:firstLine="0"/>
        <w:jc w:val="center"/>
      </w:pPr>
      <w:r w:rsidRPr="00662E5A">
        <w:rPr>
          <w:noProof/>
          <w:lang w:val="en-IN" w:eastAsia="en-IN" w:bidi="ar-SA"/>
        </w:rPr>
        <w:drawing>
          <wp:inline distT="0" distB="0" distL="0" distR="0" wp14:anchorId="4F628AD2" wp14:editId="6D3DF90D">
            <wp:extent cx="4897406" cy="3648075"/>
            <wp:effectExtent l="0" t="0" r="0" b="0"/>
            <wp:docPr id="7" name="Picture 7" descr="C:\Users\Training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aining\Pictures\Screenshots\Screenshot 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6"/>
                    <a:stretch/>
                  </pic:blipFill>
                  <pic:spPr bwMode="auto">
                    <a:xfrm>
                      <a:off x="0" y="0"/>
                      <a:ext cx="4914048" cy="366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2B863" w14:textId="04C4DDC8" w:rsidR="00662E5A" w:rsidRPr="003A6752" w:rsidRDefault="00662E5A" w:rsidP="00662E5A">
      <w:pPr>
        <w:pStyle w:val="Caption"/>
        <w:jc w:val="center"/>
        <w:rPr>
          <w:sz w:val="22"/>
          <w:szCs w:val="22"/>
        </w:rPr>
      </w:pPr>
      <w:bookmarkStart w:id="30" w:name="_Toc52839031"/>
      <w:r w:rsidRPr="003A6752">
        <w:rPr>
          <w:sz w:val="22"/>
          <w:szCs w:val="22"/>
        </w:rPr>
        <w:t xml:space="preserve">Figure </w:t>
      </w:r>
      <w:r w:rsidR="00911204" w:rsidRPr="003A6752">
        <w:rPr>
          <w:noProof/>
          <w:sz w:val="22"/>
          <w:szCs w:val="22"/>
        </w:rPr>
        <w:fldChar w:fldCharType="begin"/>
      </w:r>
      <w:r w:rsidR="00911204" w:rsidRPr="003A6752">
        <w:rPr>
          <w:noProof/>
          <w:sz w:val="22"/>
          <w:szCs w:val="22"/>
        </w:rPr>
        <w:instrText xml:space="preserve"> SEQ Figure \* ARABIC </w:instrText>
      </w:r>
      <w:r w:rsidR="00911204" w:rsidRPr="003A6752">
        <w:rPr>
          <w:noProof/>
          <w:sz w:val="22"/>
          <w:szCs w:val="22"/>
        </w:rPr>
        <w:fldChar w:fldCharType="separate"/>
      </w:r>
      <w:r w:rsidR="00C647B5" w:rsidRPr="003A6752">
        <w:rPr>
          <w:noProof/>
          <w:sz w:val="22"/>
          <w:szCs w:val="22"/>
        </w:rPr>
        <w:t>14</w:t>
      </w:r>
      <w:r w:rsidR="00911204" w:rsidRPr="003A6752">
        <w:rPr>
          <w:noProof/>
          <w:sz w:val="22"/>
          <w:szCs w:val="22"/>
        </w:rPr>
        <w:fldChar w:fldCharType="end"/>
      </w:r>
      <w:r w:rsidRPr="003A6752">
        <w:rPr>
          <w:sz w:val="22"/>
          <w:szCs w:val="22"/>
        </w:rPr>
        <w:t>: Disassembly window</w:t>
      </w:r>
      <w:bookmarkEnd w:id="30"/>
    </w:p>
    <w:p w14:paraId="0D2E07A2" w14:textId="7600D173" w:rsidR="00A0492F" w:rsidRDefault="00A0492F" w:rsidP="00511FCA">
      <w:pPr>
        <w:ind w:firstLine="0"/>
      </w:pPr>
      <w:r>
        <w:br w:type="page"/>
      </w:r>
    </w:p>
    <w:p w14:paraId="6F8A55D3" w14:textId="363268F7" w:rsidR="00A0492F" w:rsidRDefault="00A0492F" w:rsidP="00A0492F">
      <w:pPr>
        <w:pStyle w:val="Heading1"/>
      </w:pPr>
      <w:bookmarkStart w:id="31" w:name="_Toc52839045"/>
      <w:r>
        <w:lastRenderedPageBreak/>
        <w:t>Activity 5: MCU specific header file</w:t>
      </w:r>
      <w:bookmarkEnd w:id="31"/>
    </w:p>
    <w:p w14:paraId="290B6BC7" w14:textId="6E0772F8" w:rsidR="00A0492F" w:rsidRPr="00911204" w:rsidRDefault="0033779E" w:rsidP="0033779E">
      <w:pPr>
        <w:pStyle w:val="Heading2"/>
        <w:rPr>
          <w:rStyle w:val="Hyperlink"/>
          <w:rFonts w:ascii="Calibri" w:hAnsi="Calibri" w:cs="Calibri"/>
          <w:sz w:val="22"/>
          <w:szCs w:val="22"/>
        </w:rPr>
      </w:pPr>
      <w:bookmarkStart w:id="32" w:name="_Toc52839046"/>
      <w:r w:rsidRPr="00911204">
        <w:rPr>
          <w:rFonts w:ascii="Calibri" w:hAnsi="Calibri" w:cs="Calibri"/>
          <w:sz w:val="22"/>
          <w:szCs w:val="22"/>
        </w:rPr>
        <w:t xml:space="preserve">Link to repository: </w:t>
      </w:r>
      <w:hyperlink r:id="rId29" w:history="1">
        <w:r w:rsidRPr="00911204">
          <w:rPr>
            <w:rStyle w:val="Hyperlink"/>
            <w:rFonts w:ascii="Calibri" w:hAnsi="Calibri" w:cs="Calibri"/>
            <w:sz w:val="22"/>
            <w:szCs w:val="22"/>
          </w:rPr>
          <w:t>Lin</w:t>
        </w:r>
        <w:bookmarkStart w:id="33" w:name="_GoBack"/>
        <w:bookmarkEnd w:id="33"/>
        <w:r w:rsidRPr="00911204">
          <w:rPr>
            <w:rStyle w:val="Hyperlink"/>
            <w:rFonts w:ascii="Calibri" w:hAnsi="Calibri" w:cs="Calibri"/>
            <w:sz w:val="22"/>
            <w:szCs w:val="22"/>
          </w:rPr>
          <w:t>k</w:t>
        </w:r>
        <w:bookmarkEnd w:id="32"/>
      </w:hyperlink>
    </w:p>
    <w:p w14:paraId="2FDCE722" w14:textId="77777777" w:rsidR="003E5114" w:rsidRDefault="003E5114" w:rsidP="003E5114"/>
    <w:p w14:paraId="489BD300" w14:textId="77777777" w:rsidR="003E5114" w:rsidRDefault="003E5114" w:rsidP="003E5114"/>
    <w:p w14:paraId="2BDC602E" w14:textId="77777777" w:rsidR="003E5114" w:rsidRDefault="003E5114" w:rsidP="003A6752">
      <w:pPr>
        <w:pStyle w:val="Heading1"/>
      </w:pPr>
      <w:bookmarkStart w:id="34" w:name="_Toc52817558"/>
      <w:bookmarkStart w:id="35" w:name="_Toc52839047"/>
      <w:r w:rsidRPr="00897525">
        <w:t xml:space="preserve">Activity 6- </w:t>
      </w:r>
      <w:r w:rsidRPr="003A6752">
        <w:t>Code</w:t>
      </w:r>
      <w:r w:rsidRPr="00897525">
        <w:t xml:space="preserve"> Quality MISRA C Standards</w:t>
      </w:r>
      <w:bookmarkEnd w:id="34"/>
      <w:bookmarkEnd w:id="35"/>
    </w:p>
    <w:p w14:paraId="40628C58" w14:textId="77777777" w:rsidR="003E5114" w:rsidRPr="00911204" w:rsidRDefault="003E5114" w:rsidP="003A6752">
      <w:pPr>
        <w:pStyle w:val="Heading2"/>
        <w:rPr>
          <w:lang w:val="en-IN" w:eastAsia="en-IN" w:bidi="ar-SA"/>
        </w:rPr>
      </w:pPr>
      <w:bookmarkStart w:id="36" w:name="_Toc52817559"/>
      <w:bookmarkStart w:id="37" w:name="_Toc52839048"/>
      <w:r w:rsidRPr="00911204">
        <w:rPr>
          <w:lang w:eastAsia="en-IN" w:bidi="ar-SA"/>
        </w:rPr>
        <w:t xml:space="preserve">6.1. </w:t>
      </w:r>
      <w:r w:rsidRPr="003A6752">
        <w:t>Reliability</w:t>
      </w:r>
      <w:bookmarkEnd w:id="36"/>
      <w:bookmarkEnd w:id="37"/>
    </w:p>
    <w:p w14:paraId="1FAED853" w14:textId="77777777" w:rsidR="003E5114" w:rsidRPr="00911204" w:rsidRDefault="003E5114" w:rsidP="003E5114">
      <w:p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 </w:t>
      </w:r>
    </w:p>
    <w:p w14:paraId="4CBF5B15" w14:textId="5EB40C05" w:rsidR="003E5114" w:rsidRPr="003A6752" w:rsidRDefault="003E5114" w:rsidP="003A6752">
      <w:pPr>
        <w:pStyle w:val="ListParagraph"/>
        <w:numPr>
          <w:ilvl w:val="0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Initialize areas and use them by taking their sizes into consideration.</w:t>
      </w:r>
    </w:p>
    <w:p w14:paraId="64160C25" w14:textId="4A3267A3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Use areas after initializing them.</w:t>
      </w:r>
    </w:p>
    <w:p w14:paraId="3CDCC746" w14:textId="3DA6FC86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Describe initializations without excess or deficiency</w:t>
      </w:r>
    </w:p>
    <w:p w14:paraId="2C938DA9" w14:textId="472835ED" w:rsidR="003E5114" w:rsidRPr="003A6752" w:rsidRDefault="003E5114" w:rsidP="003A6752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Pay attention to the range of the area pointed by a pointer.</w:t>
      </w:r>
    </w:p>
    <w:p w14:paraId="51E735A0" w14:textId="77777777" w:rsidR="003A6752" w:rsidRPr="003A6752" w:rsidRDefault="003A6752" w:rsidP="003A6752">
      <w:pPr>
        <w:pStyle w:val="ListParagraph"/>
        <w:shd w:val="clear" w:color="auto" w:fill="FFFFFF"/>
        <w:spacing w:line="253" w:lineRule="atLeast"/>
        <w:ind w:left="2160" w:firstLine="0"/>
        <w:rPr>
          <w:rFonts w:cs="Calibri"/>
          <w:color w:val="222222"/>
          <w:lang w:val="en-IN" w:eastAsia="en-IN" w:bidi="ar-SA"/>
        </w:rPr>
      </w:pPr>
    </w:p>
    <w:p w14:paraId="41983FDF" w14:textId="43DF4642" w:rsidR="003E5114" w:rsidRPr="003A6752" w:rsidRDefault="003E5114" w:rsidP="003A6752">
      <w:pPr>
        <w:pStyle w:val="ListParagraph"/>
        <w:numPr>
          <w:ilvl w:val="0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Use data by taking their ranges, sizes and internal representations into consideration.</w:t>
      </w:r>
    </w:p>
    <w:p w14:paraId="08D71712" w14:textId="03C018BD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000000"/>
          <w:lang w:eastAsia="en-IN" w:bidi="ar-SA"/>
        </w:rPr>
        <w:t>Make comparisons that do not depend on internal representations.</w:t>
      </w:r>
    </w:p>
    <w:p w14:paraId="3E9CC4D6" w14:textId="68BBB29D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000000"/>
          <w:lang w:eastAsia="en-IN" w:bidi="ar-SA"/>
        </w:rPr>
        <w:t>When values such as logical values are defined as a range, do not make a judgment by finding whether a value is equivalent to any value (representative value that is implemented) within this range</w:t>
      </w:r>
    </w:p>
    <w:p w14:paraId="1F382188" w14:textId="3161951A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000000"/>
          <w:lang w:eastAsia="en-IN" w:bidi="ar-SA"/>
        </w:rPr>
        <w:t>Use the same data type to perform operations or comparisons.</w:t>
      </w:r>
    </w:p>
    <w:p w14:paraId="476B2570" w14:textId="68F8E84F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000000"/>
          <w:lang w:eastAsia="en-IN" w:bidi="ar-SA"/>
        </w:rPr>
        <w:t>Describe code by taking operation precision into consideration.</w:t>
      </w:r>
    </w:p>
    <w:p w14:paraId="74881B04" w14:textId="599CD7D0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000000"/>
          <w:lang w:eastAsia="en-IN" w:bidi="ar-SA"/>
        </w:rPr>
        <w:t>Do not use operations that have the risk of information loss.</w:t>
      </w:r>
    </w:p>
    <w:p w14:paraId="248166C9" w14:textId="34EBB299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000000"/>
          <w:lang w:eastAsia="en-IN" w:bidi="ar-SA"/>
        </w:rPr>
        <w:t>Use types that can represent the target data.</w:t>
      </w:r>
    </w:p>
    <w:p w14:paraId="1350EA17" w14:textId="0066FAD5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000000"/>
          <w:lang w:eastAsia="en-IN" w:bidi="ar-SA"/>
        </w:rPr>
        <w:t>Pay attention to pointer types.</w:t>
      </w:r>
    </w:p>
    <w:p w14:paraId="53088598" w14:textId="134179B8" w:rsidR="003E5114" w:rsidRPr="003A6752" w:rsidRDefault="003E5114" w:rsidP="003A6752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000000"/>
          <w:lang w:eastAsia="en-IN" w:bidi="ar-SA"/>
        </w:rPr>
        <w:t>Write in a way that will enable the compiler to check that there are no conflicting declarations, usages and definitions.</w:t>
      </w:r>
    </w:p>
    <w:p w14:paraId="2E01144B" w14:textId="77777777" w:rsidR="003A6752" w:rsidRPr="003A6752" w:rsidRDefault="003A6752" w:rsidP="003A6752">
      <w:pPr>
        <w:pStyle w:val="ListParagraph"/>
        <w:shd w:val="clear" w:color="auto" w:fill="FFFFFF"/>
        <w:spacing w:line="253" w:lineRule="atLeast"/>
        <w:ind w:left="2160" w:firstLine="0"/>
        <w:rPr>
          <w:rFonts w:cs="Calibri"/>
          <w:color w:val="222222"/>
          <w:lang w:val="en-IN" w:eastAsia="en-IN" w:bidi="ar-SA"/>
        </w:rPr>
      </w:pPr>
    </w:p>
    <w:p w14:paraId="777A5E9C" w14:textId="6F8F02F9" w:rsidR="003E5114" w:rsidRPr="003A6752" w:rsidRDefault="003E5114" w:rsidP="003A6752">
      <w:pPr>
        <w:pStyle w:val="ListParagraph"/>
        <w:numPr>
          <w:ilvl w:val="0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Write in a way that ensures intended behavior</w:t>
      </w:r>
    </w:p>
    <w:p w14:paraId="2C8C829B" w14:textId="3E3990FE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Prevent operations that may cause runtime error from falling into error cases.</w:t>
      </w:r>
    </w:p>
    <w:p w14:paraId="257B3892" w14:textId="50673994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Check the interface restrictions when a function is called.</w:t>
      </w:r>
    </w:p>
    <w:p w14:paraId="0335FEBA" w14:textId="4CCEEB35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Do not perform recursive calls.</w:t>
      </w:r>
    </w:p>
    <w:p w14:paraId="4979D633" w14:textId="7215F1AE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Pay attention to branch conditions and describe how to handle cases that do not follow the predefined conditions when they occur.</w:t>
      </w:r>
    </w:p>
    <w:p w14:paraId="621B37F2" w14:textId="2CFAB25D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Pay attention to the order of evaluation.</w:t>
      </w:r>
    </w:p>
    <w:p w14:paraId="493E3274" w14:textId="303E0A7E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spacing w:line="253" w:lineRule="atLeast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Be careful with how to access the shared data in programs that use threads or signals.</w:t>
      </w:r>
    </w:p>
    <w:p w14:paraId="1E0447A9" w14:textId="77777777" w:rsidR="003A6752" w:rsidRDefault="003A6752">
      <w:pPr>
        <w:ind w:firstLine="0"/>
        <w:rPr>
          <w:rFonts w:ascii="Cambria" w:hAnsi="Cambria"/>
          <w:sz w:val="24"/>
          <w:szCs w:val="24"/>
          <w:lang w:eastAsia="en-IN" w:bidi="ar-SA"/>
        </w:rPr>
      </w:pPr>
      <w:bookmarkStart w:id="38" w:name="_Toc52817560"/>
      <w:r>
        <w:rPr>
          <w:lang w:eastAsia="en-IN" w:bidi="ar-SA"/>
        </w:rPr>
        <w:br w:type="page"/>
      </w:r>
    </w:p>
    <w:p w14:paraId="260CF4EC" w14:textId="253DE8E0" w:rsidR="003E5114" w:rsidRPr="003A6752" w:rsidRDefault="003E5114" w:rsidP="003A6752">
      <w:pPr>
        <w:pStyle w:val="Heading2"/>
        <w:rPr>
          <w:lang w:val="en-IN" w:eastAsia="en-IN" w:bidi="ar-SA"/>
        </w:rPr>
      </w:pPr>
      <w:bookmarkStart w:id="39" w:name="_Toc52839049"/>
      <w:r w:rsidRPr="00911204">
        <w:rPr>
          <w:lang w:eastAsia="en-IN" w:bidi="ar-SA"/>
        </w:rPr>
        <w:lastRenderedPageBreak/>
        <w:t xml:space="preserve">6.2 </w:t>
      </w:r>
      <w:r w:rsidRPr="003A6752">
        <w:t>Maintainability</w:t>
      </w:r>
      <w:bookmarkEnd w:id="38"/>
      <w:bookmarkEnd w:id="39"/>
    </w:p>
    <w:p w14:paraId="5A1CBAD4" w14:textId="61D1CD5C" w:rsidR="003E5114" w:rsidRPr="00911204" w:rsidRDefault="003E5114" w:rsidP="00911204">
      <w:pPr>
        <w:pStyle w:val="ListParagraph"/>
        <w:numPr>
          <w:ilvl w:val="0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Keep in mind that others will read the program.</w:t>
      </w:r>
    </w:p>
    <w:p w14:paraId="1B384098" w14:textId="0E635219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Do not leave unused descriptions.</w:t>
      </w:r>
    </w:p>
    <w:p w14:paraId="5812B812" w14:textId="3D0F22DE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Do not writing confusingly.</w:t>
      </w:r>
    </w:p>
    <w:p w14:paraId="612C74DC" w14:textId="29166C90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Do not write in an unconventional style.</w:t>
      </w:r>
    </w:p>
    <w:p w14:paraId="018C1276" w14:textId="2A618A2C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Write in a style that clearly specifies the operator precedence.</w:t>
      </w:r>
    </w:p>
    <w:p w14:paraId="75ACF9FA" w14:textId="34D109D1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Explicitly describe the operations that are likely to cause misunderstanding when they are omitted.</w:t>
      </w:r>
    </w:p>
    <w:p w14:paraId="07FEE61C" w14:textId="75DAA30D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Use one area for one purpose.</w:t>
      </w:r>
    </w:p>
    <w:p w14:paraId="58CE699B" w14:textId="6A1916B8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Do not reuse names.</w:t>
      </w:r>
    </w:p>
    <w:p w14:paraId="01B64A4F" w14:textId="5F44A3C9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Do not use language specifications that are likely to cause misunderstanding.</w:t>
      </w:r>
    </w:p>
    <w:p w14:paraId="494D7ADC" w14:textId="1EE98213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When writing in an unconventional style, explicitly state its intention.</w:t>
      </w:r>
    </w:p>
    <w:p w14:paraId="3C6F32AD" w14:textId="0260DE31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Do not embed magic numbers.</w:t>
      </w:r>
    </w:p>
    <w:p w14:paraId="10F7DEC8" w14:textId="62EE043D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Explicitly state the area attributes.</w:t>
      </w:r>
    </w:p>
    <w:p w14:paraId="44C59B31" w14:textId="601F2684" w:rsidR="003E5114" w:rsidRPr="003A6752" w:rsidRDefault="003E5114" w:rsidP="003A6752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Correctly describe the statements even if they are not compiled.</w:t>
      </w:r>
    </w:p>
    <w:p w14:paraId="261574F7" w14:textId="77777777" w:rsidR="003A6752" w:rsidRPr="003A6752" w:rsidRDefault="003A6752" w:rsidP="003A6752">
      <w:pPr>
        <w:pStyle w:val="ListParagraph"/>
        <w:shd w:val="clear" w:color="auto" w:fill="FFFFFF"/>
        <w:ind w:left="2160" w:firstLine="0"/>
        <w:rPr>
          <w:rFonts w:cs="Calibri"/>
          <w:color w:val="222222"/>
          <w:lang w:val="en-IN" w:eastAsia="en-IN" w:bidi="ar-SA"/>
        </w:rPr>
      </w:pPr>
    </w:p>
    <w:p w14:paraId="7A6D8D31" w14:textId="53CEADBA" w:rsidR="003E5114" w:rsidRPr="003A6752" w:rsidRDefault="003E5114" w:rsidP="003A6752">
      <w:pPr>
        <w:pStyle w:val="ListParagraph"/>
        <w:numPr>
          <w:ilvl w:val="0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Write in a style that can prevent modification errors.</w:t>
      </w:r>
    </w:p>
    <w:p w14:paraId="57CE914D" w14:textId="1EF09642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Clarify the grouping of structured data and blocks.</w:t>
      </w:r>
    </w:p>
    <w:p w14:paraId="2AA92498" w14:textId="62AEA4CE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Localize access ranges and related data.</w:t>
      </w:r>
    </w:p>
    <w:p w14:paraId="35EDAB18" w14:textId="5EE56FA8" w:rsidR="003E5114" w:rsidRPr="00911204" w:rsidRDefault="003E5114" w:rsidP="00911204">
      <w:pPr>
        <w:shd w:val="clear" w:color="auto" w:fill="FFFFFF"/>
        <w:ind w:left="1800" w:firstLine="48"/>
        <w:rPr>
          <w:rFonts w:cs="Calibri"/>
          <w:color w:val="222222"/>
          <w:lang w:val="en-IN" w:eastAsia="en-IN" w:bidi="ar-SA"/>
        </w:rPr>
      </w:pPr>
    </w:p>
    <w:p w14:paraId="42BFC531" w14:textId="3AC1A2EF" w:rsidR="003E5114" w:rsidRPr="003A6752" w:rsidRDefault="003E5114" w:rsidP="003A6752">
      <w:pPr>
        <w:pStyle w:val="ListParagraph"/>
        <w:numPr>
          <w:ilvl w:val="0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Write programs simply.</w:t>
      </w:r>
    </w:p>
    <w:p w14:paraId="51FCD1ED" w14:textId="1B971954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Do structured programming.</w:t>
      </w:r>
    </w:p>
    <w:p w14:paraId="6B0E44DD" w14:textId="26FC5354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Limit the number of side effects per statement to one.</w:t>
      </w:r>
    </w:p>
    <w:p w14:paraId="1D74D556" w14:textId="6FE27FC8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Write expressions that differ in purpose separately.</w:t>
      </w:r>
    </w:p>
    <w:p w14:paraId="2629123F" w14:textId="5704D815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Do not use complicated pointer operations.</w:t>
      </w:r>
    </w:p>
    <w:p w14:paraId="10ADB1BD" w14:textId="6E66DDC3" w:rsidR="003E5114" w:rsidRPr="00911204" w:rsidRDefault="003E5114" w:rsidP="00911204">
      <w:pPr>
        <w:shd w:val="clear" w:color="auto" w:fill="FFFFFF"/>
        <w:ind w:firstLine="408"/>
        <w:rPr>
          <w:rFonts w:cs="Calibri"/>
          <w:color w:val="222222"/>
          <w:lang w:val="en-IN" w:eastAsia="en-IN" w:bidi="ar-SA"/>
        </w:rPr>
      </w:pPr>
    </w:p>
    <w:p w14:paraId="728851A2" w14:textId="7B56790C" w:rsidR="003E5114" w:rsidRPr="00911204" w:rsidRDefault="003E5114" w:rsidP="00911204">
      <w:pPr>
        <w:pStyle w:val="ListParagraph"/>
        <w:numPr>
          <w:ilvl w:val="0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Write in a unified style.</w:t>
      </w:r>
    </w:p>
    <w:p w14:paraId="72B0B9F8" w14:textId="78F0F752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Unify the coding styles.</w:t>
      </w:r>
    </w:p>
    <w:p w14:paraId="00DB64B2" w14:textId="2FFD3B5A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Unify the style of writing comments.</w:t>
      </w:r>
    </w:p>
    <w:p w14:paraId="7BB2AF0B" w14:textId="18C81756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Unify the naming conventions.</w:t>
      </w:r>
    </w:p>
    <w:p w14:paraId="10F2238C" w14:textId="25F41BB8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Unify the contents to be described in a file and the order of describing them.</w:t>
      </w:r>
    </w:p>
    <w:p w14:paraId="344A7C1D" w14:textId="229C221B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Unify the style of writing declarations.</w:t>
      </w:r>
    </w:p>
    <w:p w14:paraId="28883E9A" w14:textId="2B56944B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Unify the style of writing null pointers.</w:t>
      </w:r>
    </w:p>
    <w:p w14:paraId="0DD65A2A" w14:textId="24878A90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Unify the style of writing pre-processor directives.</w:t>
      </w:r>
    </w:p>
    <w:p w14:paraId="734DA3EB" w14:textId="375269D7" w:rsidR="003E5114" w:rsidRPr="00911204" w:rsidRDefault="003E5114" w:rsidP="00911204">
      <w:pPr>
        <w:shd w:val="clear" w:color="auto" w:fill="FFFFFF"/>
        <w:ind w:left="1800" w:firstLine="48"/>
        <w:rPr>
          <w:rFonts w:cs="Calibri"/>
          <w:color w:val="222222"/>
          <w:lang w:val="en-IN" w:eastAsia="en-IN" w:bidi="ar-SA"/>
        </w:rPr>
      </w:pPr>
    </w:p>
    <w:p w14:paraId="04966416" w14:textId="6FB3415B" w:rsidR="003E5114" w:rsidRPr="00911204" w:rsidRDefault="003E5114" w:rsidP="00911204">
      <w:pPr>
        <w:pStyle w:val="ListParagraph"/>
        <w:numPr>
          <w:ilvl w:val="0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Write in a style that makes testing easy.</w:t>
      </w:r>
    </w:p>
    <w:p w14:paraId="188A6142" w14:textId="4ED1A2B0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Write in a style that makes it easy to investigate the causes of problems when they occur.</w:t>
      </w:r>
    </w:p>
    <w:p w14:paraId="0FC1DC79" w14:textId="5673460C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Be careful when using dynamic memory allocations.</w:t>
      </w:r>
    </w:p>
    <w:p w14:paraId="1B33C9FA" w14:textId="3D71D582" w:rsidR="003E5114" w:rsidRPr="00911204" w:rsidRDefault="003E5114" w:rsidP="00911204">
      <w:pPr>
        <w:shd w:val="clear" w:color="auto" w:fill="FFFFFF"/>
        <w:ind w:firstLine="408"/>
        <w:rPr>
          <w:rFonts w:cs="Calibri"/>
          <w:color w:val="222222"/>
          <w:lang w:val="en-IN" w:eastAsia="en-IN" w:bidi="ar-SA"/>
        </w:rPr>
      </w:pPr>
    </w:p>
    <w:p w14:paraId="2992A0DB" w14:textId="77777777" w:rsidR="003A6752" w:rsidRDefault="003A6752">
      <w:pPr>
        <w:ind w:firstLine="0"/>
        <w:rPr>
          <w:rFonts w:ascii="Cambria" w:hAnsi="Cambria"/>
          <w:sz w:val="24"/>
          <w:szCs w:val="24"/>
          <w:lang w:eastAsia="en-IN" w:bidi="ar-SA"/>
        </w:rPr>
      </w:pPr>
      <w:bookmarkStart w:id="40" w:name="_Toc52817561"/>
      <w:r>
        <w:rPr>
          <w:lang w:eastAsia="en-IN" w:bidi="ar-SA"/>
        </w:rPr>
        <w:br w:type="page"/>
      </w:r>
    </w:p>
    <w:p w14:paraId="7F72878F" w14:textId="319483D7" w:rsidR="003E5114" w:rsidRPr="003A6752" w:rsidRDefault="003E5114" w:rsidP="003A6752">
      <w:pPr>
        <w:pStyle w:val="Heading2"/>
        <w:rPr>
          <w:lang w:val="en-IN" w:eastAsia="en-IN" w:bidi="ar-SA"/>
        </w:rPr>
      </w:pPr>
      <w:bookmarkStart w:id="41" w:name="_Toc52839050"/>
      <w:r w:rsidRPr="00911204">
        <w:rPr>
          <w:lang w:eastAsia="en-IN" w:bidi="ar-SA"/>
        </w:rPr>
        <w:lastRenderedPageBreak/>
        <w:t xml:space="preserve">6.3 </w:t>
      </w:r>
      <w:r w:rsidRPr="003A6752">
        <w:t>Efficiency</w:t>
      </w:r>
      <w:bookmarkEnd w:id="40"/>
      <w:bookmarkEnd w:id="41"/>
    </w:p>
    <w:p w14:paraId="67C771E2" w14:textId="77777777" w:rsidR="003E5114" w:rsidRPr="00911204" w:rsidRDefault="003E5114" w:rsidP="003A6752">
      <w:pPr>
        <w:pStyle w:val="ListParagraph"/>
        <w:numPr>
          <w:ilvl w:val="1"/>
          <w:numId w:val="3"/>
        </w:numPr>
        <w:shd w:val="clear" w:color="auto" w:fill="FFFFFF"/>
        <w:rPr>
          <w:rFonts w:cs="Calibri"/>
          <w:color w:val="222222"/>
          <w:lang w:eastAsia="en-IN" w:bidi="ar-SA"/>
        </w:rPr>
      </w:pPr>
      <w:r w:rsidRPr="00911204">
        <w:rPr>
          <w:rFonts w:cs="Calibri"/>
          <w:color w:val="222222"/>
          <w:lang w:eastAsia="en-IN" w:bidi="ar-SA"/>
        </w:rPr>
        <w:t>Write in a style that takes account of resource and time efficiencies.</w:t>
      </w:r>
    </w:p>
    <w:p w14:paraId="6968CB88" w14:textId="77777777" w:rsidR="003E5114" w:rsidRPr="00911204" w:rsidRDefault="003E5114" w:rsidP="003A6752">
      <w:pPr>
        <w:pStyle w:val="Heading2"/>
        <w:rPr>
          <w:lang w:eastAsia="en-IN" w:bidi="ar-SA"/>
        </w:rPr>
      </w:pPr>
      <w:bookmarkStart w:id="42" w:name="_Toc52817562"/>
      <w:bookmarkStart w:id="43" w:name="_Toc52839051"/>
      <w:r w:rsidRPr="00911204">
        <w:rPr>
          <w:lang w:eastAsia="en-IN" w:bidi="ar-SA"/>
        </w:rPr>
        <w:t xml:space="preserve">6.4 </w:t>
      </w:r>
      <w:r w:rsidRPr="003A6752">
        <w:t>Portability</w:t>
      </w:r>
      <w:bookmarkEnd w:id="42"/>
      <w:bookmarkEnd w:id="43"/>
    </w:p>
    <w:p w14:paraId="745517D7" w14:textId="0FF12839" w:rsidR="003E5114" w:rsidRPr="00911204" w:rsidRDefault="003E5114" w:rsidP="0091120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IN" w:eastAsia="en-IN"/>
        </w:rPr>
      </w:pPr>
      <w:r w:rsidRPr="00911204">
        <w:rPr>
          <w:rFonts w:ascii="Calibri" w:hAnsi="Calibri" w:cs="Calibri"/>
          <w:color w:val="222222"/>
          <w:sz w:val="22"/>
          <w:szCs w:val="22"/>
          <w:lang w:eastAsia="en-IN"/>
        </w:rPr>
        <w:t>Write in a style that is not dependent on the compiler</w:t>
      </w:r>
    </w:p>
    <w:p w14:paraId="7F808179" w14:textId="0CCC7C40" w:rsidR="003E5114" w:rsidRPr="00911204" w:rsidRDefault="003E5114" w:rsidP="00911204">
      <w:pPr>
        <w:shd w:val="clear" w:color="auto" w:fill="FFFFFF"/>
        <w:ind w:left="1080" w:firstLine="48"/>
        <w:rPr>
          <w:rFonts w:cs="Calibri"/>
          <w:color w:val="222222"/>
          <w:lang w:val="en-IN" w:eastAsia="en-IN" w:bidi="ar-SA"/>
        </w:rPr>
      </w:pPr>
    </w:p>
    <w:p w14:paraId="7FF3EE39" w14:textId="77BE8D7E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Do not use functionalities that are advanced features or implementation-defined</w:t>
      </w:r>
    </w:p>
    <w:p w14:paraId="4C06F6DE" w14:textId="48C283EB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Use only the characters and escape sequences defined in the language standard.</w:t>
      </w:r>
    </w:p>
    <w:p w14:paraId="42398DB9" w14:textId="59DCCA0E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Confirm and document data type representations behavioral specifications of advanced functionalities and implementation- dependent parts.</w:t>
      </w:r>
    </w:p>
    <w:p w14:paraId="34FEBB57" w14:textId="1CFF96D3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For source file inclusion confirm the implementation dependent parts and write in a style that is not implementation- dependent.</w:t>
      </w:r>
    </w:p>
    <w:p w14:paraId="2B65B6DF" w14:textId="49465D0B" w:rsidR="003E5114" w:rsidRPr="00911204" w:rsidRDefault="003E5114" w:rsidP="00911204">
      <w:pPr>
        <w:pStyle w:val="ListParagraph"/>
        <w:numPr>
          <w:ilvl w:val="2"/>
          <w:numId w:val="3"/>
        </w:numPr>
        <w:shd w:val="clear" w:color="auto" w:fill="FFFFFF"/>
        <w:rPr>
          <w:rFonts w:cs="Calibri"/>
          <w:color w:val="222222"/>
          <w:lang w:val="en-IN" w:eastAsia="en-IN" w:bidi="ar-SA"/>
        </w:rPr>
      </w:pPr>
      <w:r w:rsidRPr="00911204">
        <w:rPr>
          <w:rFonts w:cs="Calibri"/>
          <w:color w:val="222222"/>
          <w:lang w:eastAsia="en-IN" w:bidi="ar-SA"/>
        </w:rPr>
        <w:t>Write in a style that does not depend on the environment used for compiling.</w:t>
      </w:r>
    </w:p>
    <w:p w14:paraId="782560AD" w14:textId="77777777" w:rsidR="003E5114" w:rsidRPr="00911204" w:rsidRDefault="003E5114" w:rsidP="003E5114">
      <w:pPr>
        <w:rPr>
          <w:rFonts w:cs="Calibri"/>
          <w:lang w:eastAsia="en-IN" w:bidi="ar-SA"/>
        </w:rPr>
      </w:pPr>
    </w:p>
    <w:p w14:paraId="4CFABA9E" w14:textId="0E719E4B" w:rsidR="003E5114" w:rsidRPr="00911204" w:rsidRDefault="003E5114" w:rsidP="00911204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eastAsia="Arial-BoldMT" w:cs="Calibri"/>
          <w:bCs/>
          <w:lang w:val="en-IN" w:bidi="ar-SA"/>
        </w:rPr>
      </w:pPr>
      <w:r w:rsidRPr="00911204">
        <w:rPr>
          <w:rFonts w:cs="Calibri"/>
          <w:lang w:eastAsia="en-IN" w:bidi="ar-SA"/>
        </w:rPr>
        <w:t>L</w:t>
      </w:r>
      <w:proofErr w:type="spellStart"/>
      <w:r w:rsidR="003A6752" w:rsidRPr="00911204">
        <w:rPr>
          <w:rFonts w:eastAsia="Arial-BoldMT" w:cs="Calibri"/>
          <w:bCs/>
          <w:lang w:val="en-IN" w:bidi="ar-SA"/>
        </w:rPr>
        <w:t>ocalize</w:t>
      </w:r>
      <w:proofErr w:type="spellEnd"/>
      <w:r w:rsidRPr="00911204">
        <w:rPr>
          <w:rFonts w:eastAsia="Arial-BoldMT" w:cs="Calibri"/>
          <w:bCs/>
          <w:lang w:val="en-IN" w:bidi="ar-SA"/>
        </w:rPr>
        <w:t xml:space="preserve"> the code that has a problem with portability.</w:t>
      </w:r>
    </w:p>
    <w:p w14:paraId="70906842" w14:textId="501600E4" w:rsidR="0033779E" w:rsidRPr="00911204" w:rsidRDefault="0033779E" w:rsidP="00A0492F">
      <w:pPr>
        <w:ind w:firstLine="0"/>
        <w:rPr>
          <w:rFonts w:eastAsia="Arial-BoldMT" w:cs="Calibri"/>
          <w:bCs/>
          <w:lang w:val="en-IN" w:bidi="ar-SA"/>
        </w:rPr>
      </w:pPr>
    </w:p>
    <w:sectPr w:rsidR="0033779E" w:rsidRPr="00911204" w:rsidSect="00015EE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4A30B2" w14:textId="77777777" w:rsidR="00F66E52" w:rsidRDefault="00F66E52" w:rsidP="006A582B">
      <w:r>
        <w:separator/>
      </w:r>
    </w:p>
  </w:endnote>
  <w:endnote w:type="continuationSeparator" w:id="0">
    <w:p w14:paraId="41C3C2D6" w14:textId="77777777" w:rsidR="00F66E52" w:rsidRDefault="00F66E52" w:rsidP="006A582B">
      <w:r>
        <w:continuationSeparator/>
      </w:r>
    </w:p>
  </w:endnote>
  <w:endnote w:type="continuationNotice" w:id="1">
    <w:p w14:paraId="0EAAFB21" w14:textId="77777777" w:rsidR="00F66E52" w:rsidRDefault="00F66E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  <w:font w:name="Arial-Bold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5E98F3" w14:textId="77777777" w:rsidR="00911204" w:rsidRDefault="0091120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DC9B53" w14:textId="77777777" w:rsidR="00911204" w:rsidRDefault="00911204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911204" w14:paraId="48DC9B57" w14:textId="77777777" w:rsidTr="00107955">
      <w:tc>
        <w:tcPr>
          <w:tcW w:w="3960" w:type="dxa"/>
        </w:tcPr>
        <w:p w14:paraId="48DC9B54" w14:textId="77777777" w:rsidR="00911204" w:rsidRPr="006E044D" w:rsidRDefault="00911204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911204" w:rsidRPr="006E044D" w:rsidRDefault="00911204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Content>
                <w:p w14:paraId="48DC9B56" w14:textId="42DD0806" w:rsidR="00911204" w:rsidRPr="006E044D" w:rsidRDefault="00911204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D330D">
                    <w:rPr>
                      <w:b/>
                      <w:bCs/>
                      <w:noProof/>
                      <w:sz w:val="20"/>
                      <w:szCs w:val="20"/>
                    </w:rPr>
                    <w:t>15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D330D">
                    <w:rPr>
                      <w:b/>
                      <w:bCs/>
                      <w:noProof/>
                      <w:sz w:val="20"/>
                      <w:szCs w:val="20"/>
                    </w:rPr>
                    <w:t>15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911204" w:rsidRPr="00B9435E" w:rsidRDefault="00911204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4736D2" w14:textId="77777777" w:rsidR="00911204" w:rsidRDefault="009112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4092EC" w14:textId="77777777" w:rsidR="00F66E52" w:rsidRDefault="00F66E52" w:rsidP="006A582B">
      <w:r>
        <w:separator/>
      </w:r>
    </w:p>
  </w:footnote>
  <w:footnote w:type="continuationSeparator" w:id="0">
    <w:p w14:paraId="0D6DEE34" w14:textId="77777777" w:rsidR="00F66E52" w:rsidRDefault="00F66E52" w:rsidP="006A582B">
      <w:r>
        <w:continuationSeparator/>
      </w:r>
    </w:p>
  </w:footnote>
  <w:footnote w:type="continuationNotice" w:id="1">
    <w:p w14:paraId="45C76378" w14:textId="77777777" w:rsidR="00F66E52" w:rsidRDefault="00F66E5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7B52E6" w14:textId="77777777" w:rsidR="00911204" w:rsidRDefault="0091120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DC9B4E" w14:textId="77777777" w:rsidR="00911204" w:rsidRPr="00DA17A9" w:rsidRDefault="00911204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911204" w14:paraId="48DC9B51" w14:textId="77777777" w:rsidTr="00D8110D">
      <w:tc>
        <w:tcPr>
          <w:tcW w:w="6768" w:type="dxa"/>
        </w:tcPr>
        <w:p w14:paraId="48DC9B4F" w14:textId="7BD2C5BC" w:rsidR="00911204" w:rsidRDefault="00911204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48DC9B50" w14:textId="77777777" w:rsidR="00911204" w:rsidRDefault="00911204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911204" w:rsidRPr="00DA17A9" w:rsidRDefault="00911204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626F15" w14:textId="77777777" w:rsidR="00911204" w:rsidRDefault="0091120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D9D545D"/>
    <w:multiLevelType w:val="hybridMultilevel"/>
    <w:tmpl w:val="7C122F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83BA5"/>
    <w:multiLevelType w:val="hybridMultilevel"/>
    <w:tmpl w:val="77D259A0"/>
    <w:lvl w:ilvl="0" w:tplc="88F47FE8">
      <w:start w:val="1"/>
      <w:numFmt w:val="decimal"/>
      <w:lvlText w:val="%1."/>
      <w:lvlJc w:val="left"/>
      <w:pPr>
        <w:ind w:left="1689" w:hanging="56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" w15:restartNumberingAfterBreak="0">
    <w:nsid w:val="31A00078"/>
    <w:multiLevelType w:val="hybridMultilevel"/>
    <w:tmpl w:val="54F6D89A"/>
    <w:lvl w:ilvl="0" w:tplc="F1FC052A">
      <w:start w:val="1"/>
      <w:numFmt w:val="decimal"/>
      <w:lvlText w:val="%1."/>
      <w:lvlJc w:val="left"/>
      <w:pPr>
        <w:ind w:left="1680" w:hanging="51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44" w:hanging="360"/>
      </w:pPr>
    </w:lvl>
    <w:lvl w:ilvl="2" w:tplc="4009001B" w:tentative="1">
      <w:start w:val="1"/>
      <w:numFmt w:val="lowerRoman"/>
      <w:lvlText w:val="%3."/>
      <w:lvlJc w:val="right"/>
      <w:pPr>
        <w:ind w:left="2964" w:hanging="180"/>
      </w:pPr>
    </w:lvl>
    <w:lvl w:ilvl="3" w:tplc="4009000F" w:tentative="1">
      <w:start w:val="1"/>
      <w:numFmt w:val="decimal"/>
      <w:lvlText w:val="%4."/>
      <w:lvlJc w:val="left"/>
      <w:pPr>
        <w:ind w:left="3684" w:hanging="360"/>
      </w:pPr>
    </w:lvl>
    <w:lvl w:ilvl="4" w:tplc="40090019" w:tentative="1">
      <w:start w:val="1"/>
      <w:numFmt w:val="lowerLetter"/>
      <w:lvlText w:val="%5."/>
      <w:lvlJc w:val="left"/>
      <w:pPr>
        <w:ind w:left="4404" w:hanging="360"/>
      </w:pPr>
    </w:lvl>
    <w:lvl w:ilvl="5" w:tplc="4009001B" w:tentative="1">
      <w:start w:val="1"/>
      <w:numFmt w:val="lowerRoman"/>
      <w:lvlText w:val="%6."/>
      <w:lvlJc w:val="right"/>
      <w:pPr>
        <w:ind w:left="5124" w:hanging="180"/>
      </w:pPr>
    </w:lvl>
    <w:lvl w:ilvl="6" w:tplc="4009000F" w:tentative="1">
      <w:start w:val="1"/>
      <w:numFmt w:val="decimal"/>
      <w:lvlText w:val="%7."/>
      <w:lvlJc w:val="left"/>
      <w:pPr>
        <w:ind w:left="5844" w:hanging="360"/>
      </w:pPr>
    </w:lvl>
    <w:lvl w:ilvl="7" w:tplc="40090019" w:tentative="1">
      <w:start w:val="1"/>
      <w:numFmt w:val="lowerLetter"/>
      <w:lvlText w:val="%8."/>
      <w:lvlJc w:val="left"/>
      <w:pPr>
        <w:ind w:left="6564" w:hanging="360"/>
      </w:pPr>
    </w:lvl>
    <w:lvl w:ilvl="8" w:tplc="40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 w15:restartNumberingAfterBreak="0">
    <w:nsid w:val="48BF0FC3"/>
    <w:multiLevelType w:val="hybridMultilevel"/>
    <w:tmpl w:val="8A1A6D96"/>
    <w:lvl w:ilvl="0" w:tplc="1A2C7B24">
      <w:start w:val="1"/>
      <w:numFmt w:val="decimal"/>
      <w:lvlText w:val="%1."/>
      <w:lvlJc w:val="left"/>
      <w:pPr>
        <w:ind w:left="1596" w:hanging="51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495C20"/>
    <w:multiLevelType w:val="hybridMultilevel"/>
    <w:tmpl w:val="108C3568"/>
    <w:lvl w:ilvl="0" w:tplc="7388A3F8">
      <w:start w:val="1"/>
      <w:numFmt w:val="decimal"/>
      <w:lvlText w:val="%1."/>
      <w:lvlJc w:val="left"/>
      <w:pPr>
        <w:ind w:left="1601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1" w:hanging="360"/>
      </w:pPr>
    </w:lvl>
    <w:lvl w:ilvl="2" w:tplc="4009001B" w:tentative="1">
      <w:start w:val="1"/>
      <w:numFmt w:val="lowerRoman"/>
      <w:lvlText w:val="%3."/>
      <w:lvlJc w:val="right"/>
      <w:pPr>
        <w:ind w:left="3011" w:hanging="180"/>
      </w:pPr>
    </w:lvl>
    <w:lvl w:ilvl="3" w:tplc="4009000F" w:tentative="1">
      <w:start w:val="1"/>
      <w:numFmt w:val="decimal"/>
      <w:lvlText w:val="%4."/>
      <w:lvlJc w:val="left"/>
      <w:pPr>
        <w:ind w:left="3731" w:hanging="360"/>
      </w:pPr>
    </w:lvl>
    <w:lvl w:ilvl="4" w:tplc="40090019" w:tentative="1">
      <w:start w:val="1"/>
      <w:numFmt w:val="lowerLetter"/>
      <w:lvlText w:val="%5."/>
      <w:lvlJc w:val="left"/>
      <w:pPr>
        <w:ind w:left="4451" w:hanging="360"/>
      </w:pPr>
    </w:lvl>
    <w:lvl w:ilvl="5" w:tplc="4009001B" w:tentative="1">
      <w:start w:val="1"/>
      <w:numFmt w:val="lowerRoman"/>
      <w:lvlText w:val="%6."/>
      <w:lvlJc w:val="right"/>
      <w:pPr>
        <w:ind w:left="5171" w:hanging="180"/>
      </w:pPr>
    </w:lvl>
    <w:lvl w:ilvl="6" w:tplc="4009000F" w:tentative="1">
      <w:start w:val="1"/>
      <w:numFmt w:val="decimal"/>
      <w:lvlText w:val="%7."/>
      <w:lvlJc w:val="left"/>
      <w:pPr>
        <w:ind w:left="5891" w:hanging="360"/>
      </w:pPr>
    </w:lvl>
    <w:lvl w:ilvl="7" w:tplc="40090019" w:tentative="1">
      <w:start w:val="1"/>
      <w:numFmt w:val="lowerLetter"/>
      <w:lvlText w:val="%8."/>
      <w:lvlJc w:val="left"/>
      <w:pPr>
        <w:ind w:left="6611" w:hanging="360"/>
      </w:pPr>
    </w:lvl>
    <w:lvl w:ilvl="8" w:tplc="400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1F87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7AD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5EF1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69B6"/>
    <w:rsid w:val="001F7772"/>
    <w:rsid w:val="002006D8"/>
    <w:rsid w:val="00202E57"/>
    <w:rsid w:val="00203A4E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0E24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3779E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75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5114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13C6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1FCA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2E5A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0BE5"/>
    <w:rsid w:val="00721182"/>
    <w:rsid w:val="007226AE"/>
    <w:rsid w:val="00722D8B"/>
    <w:rsid w:val="007270F7"/>
    <w:rsid w:val="007319A4"/>
    <w:rsid w:val="00731C68"/>
    <w:rsid w:val="00734549"/>
    <w:rsid w:val="007374E8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4331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81C"/>
    <w:rsid w:val="00825DA2"/>
    <w:rsid w:val="008269B5"/>
    <w:rsid w:val="008307EE"/>
    <w:rsid w:val="0083295F"/>
    <w:rsid w:val="00833687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4961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1204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5FC4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492F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330D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77A1D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47B5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65493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6E52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1FDAB213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TableofFigures">
    <w:name w:val="table of figures"/>
    <w:basedOn w:val="Normal"/>
    <w:next w:val="Normal"/>
    <w:uiPriority w:val="99"/>
    <w:unhideWhenUsed/>
    <w:rsid w:val="00491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github.com/99002670/week3-embedded/tree/master/Driver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978927D-F71D-41FD-BD2A-6549DD5F8FF2}"/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0954B64-DF5A-4384-957D-268C0DCCFF2F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F9E6FEE9-3733-4DB1-9A29-C1D654CC9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103</TotalTime>
  <Pages>15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8642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Hrithik Hiran</cp:lastModifiedBy>
  <cp:revision>20</cp:revision>
  <cp:lastPrinted>2014-03-29T07:34:00Z</cp:lastPrinted>
  <dcterms:created xsi:type="dcterms:W3CDTF">2020-09-17T16:18:00Z</dcterms:created>
  <dcterms:modified xsi:type="dcterms:W3CDTF">2020-10-05T19:40:00Z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